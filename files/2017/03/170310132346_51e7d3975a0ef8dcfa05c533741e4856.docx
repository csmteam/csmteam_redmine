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1DD" w:rsidRDefault="00A871DD" w:rsidP="00962903">
      <w:pPr>
        <w:rPr>
          <w:lang w:val="en-US"/>
        </w:rPr>
      </w:pPr>
    </w:p>
    <w:p w:rsidR="00A871DD" w:rsidRPr="00A871DD" w:rsidRDefault="00A871DD" w:rsidP="00A871DD">
      <w:pPr>
        <w:pStyle w:val="CSM9"/>
        <w:rPr>
          <w:lang w:val="en-US"/>
        </w:rPr>
      </w:pPr>
      <w:r w:rsidRPr="00A871DD">
        <w:rPr>
          <w:lang w:val="en-US"/>
        </w:rPr>
        <w:t xml:space="preserve">CoordCom </w:t>
      </w:r>
    </w:p>
    <w:p w:rsidR="00A871DD" w:rsidRDefault="00A871DD" w:rsidP="00A871DD">
      <w:pPr>
        <w:pStyle w:val="CSM9"/>
        <w:rPr>
          <w:lang w:val="en-US"/>
        </w:rPr>
      </w:pPr>
      <w:r w:rsidRPr="00A871DD">
        <w:rPr>
          <w:lang w:val="en-US"/>
        </w:rPr>
        <w:t>Руководство по устранению неисправностей</w:t>
      </w:r>
    </w:p>
    <w:p w:rsidR="008A3E54" w:rsidRDefault="008A3E54">
      <w:pPr>
        <w:spacing w:after="160" w:line="259" w:lineRule="auto"/>
        <w:rPr>
          <w:rFonts w:eastAsiaTheme="majorEastAsia"/>
          <w:b/>
          <w:sz w:val="56"/>
          <w:lang w:val="en-US"/>
        </w:rPr>
      </w:pPr>
      <w:bookmarkStart w:id="0" w:name="_GoBack"/>
      <w:bookmarkEnd w:id="0"/>
      <w:r>
        <w:rPr>
          <w:lang w:val="en-US"/>
        </w:rPr>
        <w:br w:type="page"/>
      </w:r>
    </w:p>
    <w:sdt>
      <w:sdtPr>
        <w:id w:val="-203602986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/>
          <w:b/>
          <w:bCs/>
          <w:color w:val="auto"/>
          <w:spacing w:val="-10"/>
          <w:kern w:val="28"/>
          <w:sz w:val="24"/>
          <w:szCs w:val="24"/>
          <w:lang w:eastAsia="en-US"/>
        </w:rPr>
      </w:sdtEndPr>
      <w:sdtContent>
        <w:p w:rsidR="008A3E54" w:rsidRDefault="008A3E54">
          <w:pPr>
            <w:pStyle w:val="af3"/>
          </w:pPr>
          <w:r>
            <w:t>Оглавление</w:t>
          </w:r>
        </w:p>
        <w:p w:rsidR="008A3E54" w:rsidRDefault="008A3E54">
          <w:pPr>
            <w:pStyle w:val="13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907099" w:history="1">
            <w:r w:rsidRPr="000E6344">
              <w:rPr>
                <w:rStyle w:val="af2"/>
                <w:noProof/>
                <w:lang w:val="en-US"/>
              </w:rPr>
              <w:t>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13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76907100" w:history="1">
            <w:r w:rsidRPr="000E6344">
              <w:rPr>
                <w:rStyle w:val="af2"/>
                <w:noProof/>
                <w:lang w:val="en-US"/>
              </w:rPr>
              <w:t>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System Center Operations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01" w:history="1">
            <w:r w:rsidRPr="000E6344">
              <w:rPr>
                <w:rStyle w:val="af2"/>
                <w:noProof/>
                <w:lang w:val="en-US"/>
              </w:rPr>
              <w:t>2.1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Basic overview of SCOM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02" w:history="1">
            <w:r w:rsidRPr="000E6344">
              <w:rPr>
                <w:rStyle w:val="af2"/>
                <w:noProof/>
                <w:lang w:val="en-US"/>
              </w:rPr>
              <w:t>2.1.1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Alerts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03" w:history="1">
            <w:r w:rsidRPr="000E6344">
              <w:rPr>
                <w:rStyle w:val="af2"/>
                <w:noProof/>
                <w:lang w:val="en-US"/>
              </w:rPr>
              <w:t>2.1.2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04" w:history="1">
            <w:r w:rsidRPr="000E6344">
              <w:rPr>
                <w:rStyle w:val="af2"/>
                <w:noProof/>
                <w:lang w:val="en-US"/>
              </w:rPr>
              <w:t>2.1.3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SCOM Notification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13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476907105" w:history="1">
            <w:r w:rsidRPr="000E6344">
              <w:rPr>
                <w:rStyle w:val="af2"/>
                <w:noProof/>
                <w:lang w:val="en-US"/>
              </w:rPr>
              <w:t>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Windows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06" w:history="1">
            <w:r w:rsidRPr="000E6344">
              <w:rPr>
                <w:rStyle w:val="af2"/>
                <w:noProof/>
                <w:lang w:val="en-US"/>
              </w:rPr>
              <w:t>3.1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Computer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07" w:history="1">
            <w:r w:rsidRPr="000E6344">
              <w:rPr>
                <w:rStyle w:val="af2"/>
                <w:noProof/>
                <w:lang w:val="en-US"/>
              </w:rPr>
              <w:t>3.1.1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Event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08" w:history="1">
            <w:r w:rsidRPr="000E6344">
              <w:rPr>
                <w:rStyle w:val="af2"/>
                <w:noProof/>
                <w:lang w:val="en-US"/>
              </w:rPr>
              <w:t>3.1.2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Device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09" w:history="1">
            <w:r w:rsidRPr="000E6344">
              <w:rPr>
                <w:rStyle w:val="af2"/>
                <w:noProof/>
                <w:lang w:val="en-US"/>
              </w:rPr>
              <w:t>3.1.3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Disk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10" w:history="1">
            <w:r w:rsidRPr="000E6344">
              <w:rPr>
                <w:rStyle w:val="af2"/>
                <w:noProof/>
                <w:lang w:val="en-US"/>
              </w:rPr>
              <w:t>3.1.4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11" w:history="1">
            <w:r w:rsidRPr="000E6344">
              <w:rPr>
                <w:rStyle w:val="af2"/>
                <w:noProof/>
                <w:lang w:val="en-US"/>
              </w:rPr>
              <w:t>3.2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Network 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12" w:history="1">
            <w:r w:rsidRPr="000E6344">
              <w:rPr>
                <w:rStyle w:val="af2"/>
                <w:noProof/>
                <w:lang w:val="en-US"/>
              </w:rPr>
              <w:t>3.3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Task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13" w:history="1">
            <w:r w:rsidRPr="000E6344">
              <w:rPr>
                <w:rStyle w:val="af2"/>
                <w:noProof/>
                <w:lang w:val="en-US"/>
              </w:rPr>
              <w:t>3.4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Command 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14" w:history="1">
            <w:r w:rsidRPr="000E6344">
              <w:rPr>
                <w:rStyle w:val="af2"/>
                <w:noProof/>
                <w:lang w:val="en-US"/>
              </w:rPr>
              <w:t>3.4.1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ping [ip address]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15" w:history="1">
            <w:r w:rsidRPr="000E6344">
              <w:rPr>
                <w:rStyle w:val="af2"/>
                <w:noProof/>
                <w:lang w:val="en-US"/>
              </w:rPr>
              <w:t>3.4.2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Ipconfig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16" w:history="1">
            <w:r w:rsidRPr="000E6344">
              <w:rPr>
                <w:rStyle w:val="af2"/>
                <w:noProof/>
                <w:lang w:val="en-US"/>
              </w:rPr>
              <w:t>3.4.3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tracert [ip address]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17" w:history="1">
            <w:r w:rsidRPr="000E6344">
              <w:rPr>
                <w:rStyle w:val="af2"/>
                <w:noProof/>
                <w:lang w:val="en-US"/>
              </w:rPr>
              <w:t>3.4.4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mem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18" w:history="1">
            <w:r w:rsidRPr="000E6344">
              <w:rPr>
                <w:rStyle w:val="af2"/>
                <w:noProof/>
                <w:lang w:val="en-US"/>
              </w:rPr>
              <w:t>3.4.5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19" w:history="1">
            <w:r w:rsidRPr="000E6344">
              <w:rPr>
                <w:rStyle w:val="af2"/>
                <w:noProof/>
                <w:lang w:val="en-US"/>
              </w:rPr>
              <w:t>3.4.6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W32TM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20" w:history="1">
            <w:r w:rsidRPr="000E6344">
              <w:rPr>
                <w:rStyle w:val="af2"/>
                <w:noProof/>
                <w:lang w:val="en-US"/>
              </w:rPr>
              <w:t>3.5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Regedit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21" w:history="1">
            <w:r w:rsidRPr="000E6344">
              <w:rPr>
                <w:rStyle w:val="af2"/>
                <w:noProof/>
                <w:lang w:val="en-US"/>
              </w:rPr>
              <w:t>3.6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Remote Shutdown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22" w:history="1">
            <w:r w:rsidRPr="000E6344">
              <w:rPr>
                <w:rStyle w:val="af2"/>
                <w:noProof/>
                <w:lang w:val="en-US"/>
              </w:rPr>
              <w:t>3.7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Remote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23" w:history="1">
            <w:r w:rsidRPr="000E6344">
              <w:rPr>
                <w:rStyle w:val="af2"/>
                <w:noProof/>
                <w:lang w:val="en-US"/>
              </w:rPr>
              <w:t>3.8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perfmon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24" w:history="1">
            <w:r w:rsidRPr="000E6344">
              <w:rPr>
                <w:rStyle w:val="af2"/>
                <w:noProof/>
                <w:lang w:val="en-US"/>
              </w:rPr>
              <w:t>3.9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Active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25" w:history="1">
            <w:r w:rsidRPr="000E6344">
              <w:rPr>
                <w:rStyle w:val="af2"/>
                <w:noProof/>
                <w:lang w:val="en-US"/>
              </w:rPr>
              <w:t>3.9.1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Active Directory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26" w:history="1">
            <w:r w:rsidRPr="000E6344">
              <w:rPr>
                <w:rStyle w:val="af2"/>
                <w:noProof/>
                <w:lang w:val="en-US"/>
              </w:rPr>
              <w:t>3.10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27" w:history="1">
            <w:r w:rsidRPr="000E6344">
              <w:rPr>
                <w:rStyle w:val="af2"/>
                <w:noProof/>
                <w:lang w:val="en-US"/>
              </w:rPr>
              <w:t>3.11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Cluster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28" w:history="1">
            <w:r w:rsidRPr="000E6344">
              <w:rPr>
                <w:rStyle w:val="af2"/>
                <w:noProof/>
                <w:lang w:val="en-US"/>
              </w:rPr>
              <w:t>3.12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Microsoft SQL Server Management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29" w:history="1">
            <w:r w:rsidRPr="000E6344">
              <w:rPr>
                <w:rStyle w:val="af2"/>
                <w:noProof/>
                <w:lang w:val="en-US"/>
              </w:rPr>
              <w:t>3.13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New Query in Microsoft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30" w:history="1">
            <w:r w:rsidRPr="000E6344">
              <w:rPr>
                <w:rStyle w:val="af2"/>
                <w:noProof/>
                <w:lang w:val="en-US"/>
              </w:rPr>
              <w:t>3.14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SQL Server Profiler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13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476907131" w:history="1">
            <w:r w:rsidRPr="000E6344">
              <w:rPr>
                <w:rStyle w:val="af2"/>
                <w:noProof/>
              </w:rPr>
              <w:t>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</w:rPr>
              <w:t>CoordCom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32" w:history="1">
            <w:r w:rsidRPr="000E6344">
              <w:rPr>
                <w:rStyle w:val="af2"/>
                <w:noProof/>
                <w:lang w:val="en-US"/>
              </w:rPr>
              <w:t>4.1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33" w:history="1">
            <w:r w:rsidRPr="000E6344">
              <w:rPr>
                <w:rStyle w:val="af2"/>
                <w:noProof/>
                <w:lang w:val="en-US"/>
              </w:rPr>
              <w:t>4.1.1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CoordCom System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34" w:history="1">
            <w:r w:rsidRPr="000E6344">
              <w:rPr>
                <w:rStyle w:val="af2"/>
                <w:noProof/>
                <w:lang w:val="en-US"/>
              </w:rPr>
              <w:t>4.1.2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CoordCom CXE System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35" w:history="1">
            <w:r w:rsidRPr="000E6344">
              <w:rPr>
                <w:rStyle w:val="af2"/>
                <w:noProof/>
                <w:lang w:val="en-US"/>
              </w:rPr>
              <w:t>4.1.3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CoordCom Work 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36" w:history="1">
            <w:r w:rsidRPr="000E6344">
              <w:rPr>
                <w:rStyle w:val="af2"/>
                <w:noProof/>
                <w:lang w:val="en-US"/>
              </w:rPr>
              <w:t>4.2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CoordCom Software Supervisor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37" w:history="1">
            <w:r w:rsidRPr="000E6344">
              <w:rPr>
                <w:rStyle w:val="af2"/>
                <w:noProof/>
                <w:lang w:val="en-US"/>
              </w:rPr>
              <w:t>4.3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CoordCom Business Administrator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38" w:history="1">
            <w:r w:rsidRPr="000E6344">
              <w:rPr>
                <w:rStyle w:val="af2"/>
                <w:noProof/>
                <w:lang w:val="en-US"/>
              </w:rPr>
              <w:t>4.4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Operator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39" w:history="1">
            <w:r w:rsidRPr="000E6344">
              <w:rPr>
                <w:rStyle w:val="af2"/>
                <w:noProof/>
                <w:lang w:val="en-US"/>
              </w:rPr>
              <w:t>4.4.1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Creating Dump Diagnostic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40" w:history="1">
            <w:r w:rsidRPr="000E6344">
              <w:rPr>
                <w:rStyle w:val="af2"/>
                <w:noProof/>
                <w:lang w:val="en-US"/>
              </w:rPr>
              <w:t>4.5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Trace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41" w:history="1">
            <w:r w:rsidRPr="000E6344">
              <w:rPr>
                <w:rStyle w:val="af2"/>
                <w:noProof/>
                <w:lang w:val="en-US"/>
              </w:rPr>
              <w:t>4.5.1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Trace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42" w:history="1">
            <w:r w:rsidRPr="000E6344">
              <w:rPr>
                <w:rStyle w:val="af2"/>
                <w:noProof/>
                <w:lang w:val="en-US"/>
              </w:rPr>
              <w:t>4.6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Education Simulator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43" w:history="1">
            <w:r w:rsidRPr="000E6344">
              <w:rPr>
                <w:rStyle w:val="af2"/>
                <w:noProof/>
                <w:lang w:val="en-US"/>
              </w:rPr>
              <w:t>4.7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CXE Commands and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44" w:history="1">
            <w:r w:rsidRPr="000E6344">
              <w:rPr>
                <w:rStyle w:val="af2"/>
                <w:noProof/>
                <w:lang w:val="en-US"/>
              </w:rPr>
              <w:t>4.7.1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TxAlarm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45" w:history="1">
            <w:r w:rsidRPr="000E6344">
              <w:rPr>
                <w:rStyle w:val="af2"/>
                <w:noProof/>
                <w:lang w:val="en-US"/>
              </w:rPr>
              <w:t>4.7.2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showcx95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46" w:history="1">
            <w:r w:rsidRPr="000E6344">
              <w:rPr>
                <w:rStyle w:val="af2"/>
                <w:noProof/>
                <w:lang w:val="en-US"/>
              </w:rPr>
              <w:t>4.7.3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showclks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47" w:history="1">
            <w:r w:rsidRPr="000E6344">
              <w:rPr>
                <w:rStyle w:val="af2"/>
                <w:noProof/>
                <w:lang w:val="en-US"/>
              </w:rPr>
              <w:t>4.7.4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CXE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13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476907148" w:history="1">
            <w:r w:rsidRPr="000E6344">
              <w:rPr>
                <w:rStyle w:val="af2"/>
                <w:noProof/>
                <w:lang w:val="en-US"/>
              </w:rPr>
              <w:t>5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49" w:history="1">
            <w:r w:rsidRPr="000E6344">
              <w:rPr>
                <w:rStyle w:val="af2"/>
                <w:noProof/>
                <w:lang w:val="en-US"/>
              </w:rPr>
              <w:t>5.1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Generated by Incoming Telephony 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50" w:history="1">
            <w:r w:rsidRPr="000E6344">
              <w:rPr>
                <w:rStyle w:val="af2"/>
                <w:noProof/>
                <w:lang w:val="en-US"/>
              </w:rPr>
              <w:t>5.2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Generated by Incoming SIP 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51" w:history="1">
            <w:r w:rsidRPr="000E6344">
              <w:rPr>
                <w:rStyle w:val="af2"/>
                <w:noProof/>
                <w:lang w:val="en-US"/>
              </w:rPr>
              <w:t>5.3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External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52" w:history="1">
            <w:r w:rsidRPr="000E6344">
              <w:rPr>
                <w:rStyle w:val="af2"/>
                <w:noProof/>
                <w:lang w:val="en-US"/>
              </w:rPr>
              <w:t>5.3.1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Following trace log files are recommended to supply to CoordCom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53" w:history="1">
            <w:r w:rsidRPr="000E6344">
              <w:rPr>
                <w:rStyle w:val="af2"/>
                <w:noProof/>
                <w:lang w:val="en-US"/>
              </w:rPr>
              <w:t>5.4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Automatic Alarm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54" w:history="1">
            <w:r w:rsidRPr="000E6344">
              <w:rPr>
                <w:rStyle w:val="af2"/>
                <w:noProof/>
                <w:lang w:val="en-US"/>
              </w:rPr>
              <w:t>5.4.1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Following trace log files are recommended to supply to CoordCom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55" w:history="1">
            <w:r w:rsidRPr="000E6344">
              <w:rPr>
                <w:rStyle w:val="af2"/>
                <w:noProof/>
                <w:lang w:val="en-US"/>
              </w:rPr>
              <w:t>5.5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Address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56" w:history="1">
            <w:r w:rsidRPr="000E6344">
              <w:rPr>
                <w:rStyle w:val="af2"/>
                <w:noProof/>
                <w:lang w:val="en-US"/>
              </w:rPr>
              <w:t>5.5.1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Following trace log files are recommended to supply to CoordCom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57" w:history="1">
            <w:r w:rsidRPr="000E6344">
              <w:rPr>
                <w:rStyle w:val="af2"/>
                <w:noProof/>
                <w:lang w:val="en-US"/>
              </w:rPr>
              <w:t>5.6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Incoming Security Alarm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58" w:history="1">
            <w:r w:rsidRPr="000E6344">
              <w:rPr>
                <w:rStyle w:val="af2"/>
                <w:noProof/>
                <w:lang w:val="en-US"/>
              </w:rPr>
              <w:t>5.6.1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Following trace log files are recommended to supply to CoordCom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59" w:history="1">
            <w:r w:rsidRPr="000E6344">
              <w:rPr>
                <w:rStyle w:val="af2"/>
                <w:noProof/>
                <w:lang w:val="en-US"/>
              </w:rPr>
              <w:t>5.7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External Analog Radio 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60" w:history="1">
            <w:r w:rsidRPr="000E6344">
              <w:rPr>
                <w:rStyle w:val="af2"/>
                <w:noProof/>
                <w:lang w:val="en-US"/>
              </w:rPr>
              <w:t>5.7.1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Following trace log files are recommended to supply to CoordCom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61" w:history="1">
            <w:r w:rsidRPr="000E6344">
              <w:rPr>
                <w:rStyle w:val="af2"/>
                <w:noProof/>
                <w:lang w:val="en-US"/>
              </w:rPr>
              <w:t>5.8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External Digital Radio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62" w:history="1">
            <w:r w:rsidRPr="000E6344">
              <w:rPr>
                <w:rStyle w:val="af2"/>
                <w:noProof/>
                <w:lang w:val="en-US"/>
              </w:rPr>
              <w:t>5.8.1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Digital Radio 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63" w:history="1">
            <w:r w:rsidRPr="000E6344">
              <w:rPr>
                <w:rStyle w:val="af2"/>
                <w:noProof/>
                <w:lang w:val="en-US"/>
              </w:rPr>
              <w:t>5.8.2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Digital Radio Short Message and Status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64" w:history="1">
            <w:r w:rsidRPr="000E6344">
              <w:rPr>
                <w:rStyle w:val="af2"/>
                <w:noProof/>
                <w:lang w:val="en-US"/>
              </w:rPr>
              <w:t>5.9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Startup of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65" w:history="1">
            <w:r w:rsidRPr="000E6344">
              <w:rPr>
                <w:rStyle w:val="af2"/>
                <w:noProof/>
                <w:lang w:val="en-US"/>
              </w:rPr>
              <w:t>5.9.1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Following trace log files are recommended to supply to CoordCom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66" w:history="1">
            <w:r w:rsidRPr="000E6344">
              <w:rPr>
                <w:rStyle w:val="af2"/>
                <w:noProof/>
                <w:lang w:val="en-US"/>
              </w:rPr>
              <w:t>5.10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Position Query to a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67" w:history="1">
            <w:r w:rsidRPr="000E6344">
              <w:rPr>
                <w:rStyle w:val="af2"/>
                <w:noProof/>
                <w:lang w:val="en-US"/>
              </w:rPr>
              <w:t>5.10.1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Following trace log files are recommended to supply to CoordCom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68" w:history="1">
            <w:r w:rsidRPr="000E6344">
              <w:rPr>
                <w:rStyle w:val="af2"/>
                <w:noProof/>
                <w:lang w:val="en-US"/>
              </w:rPr>
              <w:t>5.11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Positioning from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69" w:history="1">
            <w:r w:rsidRPr="000E6344">
              <w:rPr>
                <w:rStyle w:val="af2"/>
                <w:noProof/>
                <w:lang w:val="en-US"/>
              </w:rPr>
              <w:t>5.11.1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Following trace log files are recommended to supply to CoordCom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70" w:history="1">
            <w:r w:rsidRPr="000E6344">
              <w:rPr>
                <w:rStyle w:val="af2"/>
                <w:noProof/>
                <w:lang w:val="en-US"/>
              </w:rPr>
              <w:t>5.11.2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 xml:space="preserve">Processes Supporting </w:t>
            </w:r>
            <w:r w:rsidRPr="000E6344">
              <w:rPr>
                <w:rStyle w:val="af2"/>
                <w:noProof/>
              </w:rPr>
              <w:t>Positioning</w:t>
            </w:r>
            <w:r w:rsidRPr="000E6344">
              <w:rPr>
                <w:rStyle w:val="af2"/>
                <w:noProof/>
                <w:lang w:val="en-US"/>
              </w:rPr>
              <w:t xml:space="preserve"> a Resource from Map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71" w:history="1">
            <w:r w:rsidRPr="000E6344">
              <w:rPr>
                <w:rStyle w:val="af2"/>
                <w:noProof/>
                <w:lang w:val="en-US"/>
              </w:rPr>
              <w:t>5.11.3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Positioning a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72" w:history="1">
            <w:r w:rsidRPr="000E6344">
              <w:rPr>
                <w:rStyle w:val="af2"/>
                <w:noProof/>
                <w:lang w:val="en-US"/>
              </w:rPr>
              <w:t>5.11.4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Following trace log files are recommended to supply to CoordCom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73" w:history="1">
            <w:r w:rsidRPr="000E6344">
              <w:rPr>
                <w:rStyle w:val="af2"/>
                <w:noProof/>
                <w:lang w:val="en-US"/>
              </w:rPr>
              <w:t>5.11.5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Incoming Mobitex Alarm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74" w:history="1">
            <w:r w:rsidRPr="000E6344">
              <w:rPr>
                <w:rStyle w:val="af2"/>
                <w:noProof/>
                <w:lang w:val="en-US"/>
              </w:rPr>
              <w:t>5.11.6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Following trace log files are recommended to supply to CoordCom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75" w:history="1">
            <w:r w:rsidRPr="000E6344">
              <w:rPr>
                <w:rStyle w:val="af2"/>
                <w:noProof/>
                <w:lang w:val="en-US"/>
              </w:rPr>
              <w:t>5.12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Outgoing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76" w:history="1">
            <w:r w:rsidRPr="000E6344">
              <w:rPr>
                <w:rStyle w:val="af2"/>
                <w:noProof/>
                <w:lang w:val="en-US"/>
              </w:rPr>
              <w:t>5.12.1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Following trace log files are recommended to supply to CoordCom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77" w:history="1">
            <w:r w:rsidRPr="000E6344">
              <w:rPr>
                <w:rStyle w:val="af2"/>
                <w:noProof/>
                <w:lang w:val="en-US"/>
              </w:rPr>
              <w:t>5.13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Outgoing SMS Minicall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78" w:history="1">
            <w:r w:rsidRPr="000E6344">
              <w:rPr>
                <w:rStyle w:val="af2"/>
                <w:noProof/>
                <w:lang w:val="en-US"/>
              </w:rPr>
              <w:t>5.13.1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Following trace log files are recommended to supply to CoordCom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79" w:history="1">
            <w:r w:rsidRPr="000E6344">
              <w:rPr>
                <w:rStyle w:val="af2"/>
                <w:noProof/>
                <w:lang w:val="en-US"/>
              </w:rPr>
              <w:t>5.14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Processes Supporting Case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80" w:history="1">
            <w:r w:rsidRPr="000E6344">
              <w:rPr>
                <w:rStyle w:val="af2"/>
                <w:noProof/>
                <w:lang w:val="en-US"/>
              </w:rPr>
              <w:t>5.14.1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Following trace log files are recommended to supply to CoordCom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13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476907181" w:history="1">
            <w:r w:rsidRPr="000E6344">
              <w:rPr>
                <w:rStyle w:val="af2"/>
                <w:noProof/>
                <w:lang w:val="en-US"/>
              </w:rPr>
              <w:t>6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Questions and Answers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82" w:history="1">
            <w:r w:rsidRPr="000E6344">
              <w:rPr>
                <w:rStyle w:val="af2"/>
                <w:noProof/>
                <w:lang w:val="en-US"/>
              </w:rPr>
              <w:t>6.1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83" w:history="1">
            <w:r w:rsidRPr="000E6344">
              <w:rPr>
                <w:rStyle w:val="af2"/>
                <w:noProof/>
                <w:lang w:val="en-US"/>
              </w:rPr>
              <w:t>6.2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CoordCom Work 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84" w:history="1">
            <w:r w:rsidRPr="000E6344">
              <w:rPr>
                <w:rStyle w:val="af2"/>
                <w:noProof/>
                <w:lang w:val="en-US"/>
              </w:rPr>
              <w:t>6.2.1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85" w:history="1">
            <w:r w:rsidRPr="000E6344">
              <w:rPr>
                <w:rStyle w:val="af2"/>
                <w:noProof/>
                <w:lang w:val="en-US"/>
              </w:rPr>
              <w:t>6.2.2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Telematic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86" w:history="1">
            <w:r w:rsidRPr="000E6344">
              <w:rPr>
                <w:rStyle w:val="af2"/>
                <w:noProof/>
                <w:lang w:val="en-US"/>
              </w:rPr>
              <w:t>6.2.3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Networking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87" w:history="1">
            <w:r w:rsidRPr="000E6344">
              <w:rPr>
                <w:rStyle w:val="af2"/>
                <w:noProof/>
                <w:lang w:val="en-US"/>
              </w:rPr>
              <w:t>6.2.4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Sound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88" w:history="1">
            <w:r w:rsidRPr="000E6344">
              <w:rPr>
                <w:rStyle w:val="af2"/>
                <w:noProof/>
                <w:lang w:val="en-US"/>
              </w:rPr>
              <w:t>6.2.5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CoordCom Business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89" w:history="1">
            <w:r w:rsidRPr="000E6344">
              <w:rPr>
                <w:rStyle w:val="af2"/>
                <w:noProof/>
                <w:lang w:val="en-US"/>
              </w:rPr>
              <w:t>6.2.6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CoordCom Workstations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90" w:history="1">
            <w:r w:rsidRPr="000E6344">
              <w:rPr>
                <w:rStyle w:val="af2"/>
                <w:noProof/>
                <w:lang w:val="en-US"/>
              </w:rPr>
              <w:t>6.2.7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Active Directory Group Policies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91" w:history="1">
            <w:r w:rsidRPr="000E6344">
              <w:rPr>
                <w:rStyle w:val="af2"/>
                <w:noProof/>
                <w:lang w:val="en-US"/>
              </w:rPr>
              <w:t>6.3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92" w:history="1">
            <w:r w:rsidRPr="000E6344">
              <w:rPr>
                <w:rStyle w:val="af2"/>
                <w:noProof/>
                <w:lang w:val="en-US"/>
              </w:rPr>
              <w:t>6.3.1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93" w:history="1">
            <w:r w:rsidRPr="000E6344">
              <w:rPr>
                <w:rStyle w:val="af2"/>
                <w:noProof/>
                <w:lang w:val="en-US"/>
              </w:rPr>
              <w:t>6.3.2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CXE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94" w:history="1">
            <w:r w:rsidRPr="000E6344">
              <w:rPr>
                <w:rStyle w:val="af2"/>
                <w:noProof/>
                <w:lang w:val="en-US"/>
              </w:rPr>
              <w:t>6.3.3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ISUP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95" w:history="1">
            <w:r w:rsidRPr="000E6344">
              <w:rPr>
                <w:rStyle w:val="af2"/>
                <w:noProof/>
                <w:lang w:val="en-US"/>
              </w:rPr>
              <w:t>6.3.4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ISDN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96" w:history="1">
            <w:r w:rsidRPr="000E6344">
              <w:rPr>
                <w:rStyle w:val="af2"/>
                <w:noProof/>
                <w:lang w:val="en-US"/>
              </w:rPr>
              <w:t>6.3.5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Voice Message Server VOM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197" w:history="1">
            <w:r w:rsidRPr="000E6344">
              <w:rPr>
                <w:rStyle w:val="af2"/>
                <w:noProof/>
                <w:lang w:val="en-US"/>
              </w:rPr>
              <w:t>6.4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External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98" w:history="1">
            <w:r w:rsidRPr="000E6344">
              <w:rPr>
                <w:rStyle w:val="af2"/>
                <w:noProof/>
                <w:lang w:val="en-US"/>
              </w:rPr>
              <w:t>6.4.1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Radio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199" w:history="1">
            <w:r w:rsidRPr="000E6344">
              <w:rPr>
                <w:rStyle w:val="af2"/>
                <w:noProof/>
                <w:lang w:val="en-US"/>
              </w:rPr>
              <w:t>6.4.2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SMS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200" w:history="1">
            <w:r w:rsidRPr="000E6344">
              <w:rPr>
                <w:rStyle w:val="af2"/>
                <w:noProof/>
                <w:lang w:val="en-US"/>
              </w:rPr>
              <w:t>6.4.3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201" w:history="1">
            <w:r w:rsidRPr="000E6344">
              <w:rPr>
                <w:rStyle w:val="af2"/>
                <w:noProof/>
                <w:lang w:val="en-US"/>
              </w:rPr>
              <w:t>6.4.4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FAX - GFI FAXmaker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32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76907202" w:history="1">
            <w:r w:rsidRPr="000E6344">
              <w:rPr>
                <w:rStyle w:val="af2"/>
                <w:noProof/>
                <w:lang w:val="en-US"/>
              </w:rPr>
              <w:t>6.4.5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Text Telephone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203" w:history="1">
            <w:r w:rsidRPr="000E6344">
              <w:rPr>
                <w:rStyle w:val="af2"/>
                <w:noProof/>
                <w:lang w:val="en-US"/>
              </w:rPr>
              <w:t>6.5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204" w:history="1">
            <w:r w:rsidRPr="000E6344">
              <w:rPr>
                <w:rStyle w:val="af2"/>
                <w:noProof/>
                <w:lang w:val="en-US"/>
              </w:rPr>
              <w:t>6.6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General Networking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13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476907205" w:history="1">
            <w:r w:rsidRPr="000E6344">
              <w:rPr>
                <w:rStyle w:val="af2"/>
                <w:noProof/>
                <w:lang w:val="en-US"/>
              </w:rPr>
              <w:t>7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206" w:history="1">
            <w:r w:rsidRPr="000E6344">
              <w:rPr>
                <w:rStyle w:val="af2"/>
                <w:noProof/>
                <w:lang w:val="en-US"/>
              </w:rPr>
              <w:t>7.1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Troubleshooting Windows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207" w:history="1">
            <w:r w:rsidRPr="000E6344">
              <w:rPr>
                <w:rStyle w:val="af2"/>
                <w:noProof/>
                <w:lang w:val="en-US"/>
              </w:rPr>
              <w:t>7.2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Basic CoordCom-Sound Troubleshooting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2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76907208" w:history="1">
            <w:r w:rsidRPr="000E6344">
              <w:rPr>
                <w:rStyle w:val="af2"/>
                <w:noProof/>
                <w:lang w:val="en-US"/>
              </w:rPr>
              <w:t>7.3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Event ID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pPr>
            <w:pStyle w:val="13"/>
            <w:tabs>
              <w:tab w:val="left" w:pos="480"/>
              <w:tab w:val="right" w:leader="dot" w:pos="9345"/>
            </w:tabs>
            <w:rPr>
              <w:noProof/>
            </w:rPr>
          </w:pPr>
          <w:hyperlink w:anchor="_Toc476907209" w:history="1">
            <w:r w:rsidRPr="000E6344">
              <w:rPr>
                <w:rStyle w:val="af2"/>
                <w:noProof/>
                <w:lang w:val="en-US"/>
              </w:rPr>
              <w:t>8</w:t>
            </w:r>
            <w:r>
              <w:rPr>
                <w:noProof/>
              </w:rPr>
              <w:tab/>
            </w:r>
            <w:r w:rsidRPr="000E6344">
              <w:rPr>
                <w:rStyle w:val="af2"/>
                <w:noProof/>
                <w:lang w:val="en-US"/>
              </w:rPr>
              <w:t>Reference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E54" w:rsidRDefault="008A3E54">
          <w:r>
            <w:rPr>
              <w:b/>
              <w:bCs/>
            </w:rPr>
            <w:fldChar w:fldCharType="end"/>
          </w:r>
        </w:p>
      </w:sdtContent>
    </w:sdt>
    <w:p w:rsidR="00A871DD" w:rsidRDefault="00A871DD" w:rsidP="008A3E54">
      <w:pPr>
        <w:pStyle w:val="CSM7"/>
        <w:rPr>
          <w:lang w:val="en-US"/>
        </w:rPr>
      </w:pPr>
    </w:p>
    <w:p w:rsidR="00962903" w:rsidRPr="00962903" w:rsidRDefault="00962903" w:rsidP="00962903">
      <w:pPr>
        <w:pStyle w:val="CSM12"/>
        <w:rPr>
          <w:lang w:val="en-US"/>
        </w:rPr>
      </w:pPr>
      <w:bookmarkStart w:id="1" w:name="_Toc476907099"/>
      <w:r w:rsidRPr="00962903">
        <w:rPr>
          <w:lang w:val="en-US"/>
        </w:rPr>
        <w:lastRenderedPageBreak/>
        <w:t>Introduction</w:t>
      </w:r>
      <w:bookmarkEnd w:id="1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document describes tools and methods for trouble shooting a CoordCom™System, hereafter referred to as CoordCom in this document. It has also someQ&amp;A for the most common questions.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document assumes that the reader is an experienced in administratingWindows Servers and clients. For maintaining Microsoft Active Directory,Cluster Administration, System Center Operations Manager (SCOM) and so</w:t>
      </w:r>
      <w:r>
        <w:rPr>
          <w:lang w:val="en-US"/>
        </w:rPr>
        <w:t xml:space="preserve"> </w:t>
      </w:r>
      <w:r w:rsidRPr="00962903">
        <w:rPr>
          <w:lang w:val="en-US"/>
        </w:rPr>
        <w:t>on, please read manufacturer manual. You will also need some basic skill in</w:t>
      </w:r>
      <w:r>
        <w:rPr>
          <w:lang w:val="en-US"/>
        </w:rPr>
        <w:t xml:space="preserve"> </w:t>
      </w:r>
      <w:r w:rsidRPr="00962903">
        <w:rPr>
          <w:lang w:val="en-US"/>
        </w:rPr>
        <w:t>maintaining and operating CoordCom.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Information in this document, including URL and other Internet Web site</w:t>
      </w:r>
      <w:r>
        <w:rPr>
          <w:lang w:val="en-US"/>
        </w:rPr>
        <w:t xml:space="preserve"> </w:t>
      </w:r>
      <w:r w:rsidRPr="00962903">
        <w:rPr>
          <w:lang w:val="en-US"/>
        </w:rPr>
        <w:t>references, is subject to change without notice. Unless otherwise noted,</w:t>
      </w:r>
      <w:r>
        <w:rPr>
          <w:lang w:val="en-US"/>
        </w:rPr>
        <w:t xml:space="preserve"> </w:t>
      </w:r>
      <w:r w:rsidRPr="00962903">
        <w:rPr>
          <w:lang w:val="en-US"/>
        </w:rPr>
        <w:t>the example companies, organizations, products, domain names, e-mail</w:t>
      </w:r>
      <w:r>
        <w:rPr>
          <w:lang w:val="en-US"/>
        </w:rPr>
        <w:t xml:space="preserve"> </w:t>
      </w:r>
      <w:r w:rsidRPr="00962903">
        <w:rPr>
          <w:lang w:val="en-US"/>
        </w:rPr>
        <w:t>addresses, logos, people, places and events depicted herein are fictitious, and</w:t>
      </w:r>
      <w:r>
        <w:rPr>
          <w:lang w:val="en-US"/>
        </w:rPr>
        <w:t xml:space="preserve"> </w:t>
      </w:r>
      <w:r w:rsidRPr="00962903">
        <w:rPr>
          <w:lang w:val="en-US"/>
        </w:rPr>
        <w:t>no association with any real company, organization, product, domain name,</w:t>
      </w:r>
      <w:r>
        <w:rPr>
          <w:lang w:val="en-US"/>
        </w:rPr>
        <w:t xml:space="preserve"> </w:t>
      </w:r>
      <w:r w:rsidRPr="00962903">
        <w:rPr>
          <w:lang w:val="en-US"/>
        </w:rPr>
        <w:t>e-mail address, logo, person, places or events is intended or should be inferred.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Ericsson CoordCom is based on Microsoft Windows platform and will use all</w:t>
      </w:r>
      <w:r>
        <w:rPr>
          <w:lang w:val="en-US"/>
        </w:rPr>
        <w:t xml:space="preserve"> </w:t>
      </w:r>
      <w:r w:rsidRPr="00962903">
        <w:rPr>
          <w:lang w:val="en-US"/>
        </w:rPr>
        <w:t>available tools and methods for maintaining and managing this platform.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main means of searching for faults is through the Microsoft Windows Event</w:t>
      </w:r>
      <w:r>
        <w:rPr>
          <w:lang w:val="en-US"/>
        </w:rPr>
        <w:t xml:space="preserve"> </w:t>
      </w:r>
      <w:r w:rsidRPr="00962903">
        <w:rPr>
          <w:lang w:val="en-US"/>
        </w:rPr>
        <w:t>Viewer. The System Center Operations Manager (SCOM) is used to gather</w:t>
      </w:r>
      <w:r>
        <w:rPr>
          <w:lang w:val="en-US"/>
        </w:rPr>
        <w:t xml:space="preserve"> </w:t>
      </w:r>
      <w:r w:rsidRPr="00962903">
        <w:rPr>
          <w:lang w:val="en-US"/>
        </w:rPr>
        <w:t>information from the event viewers of the managed servers. SCOM can also be</w:t>
      </w:r>
      <w:r>
        <w:rPr>
          <w:lang w:val="en-US"/>
        </w:rPr>
        <w:t xml:space="preserve"> </w:t>
      </w:r>
      <w:r w:rsidRPr="00962903">
        <w:rPr>
          <w:lang w:val="en-US"/>
        </w:rPr>
        <w:t>used to alert the CoordCom administrators whom will act accordingly. Errors</w:t>
      </w:r>
      <w:r>
        <w:rPr>
          <w:lang w:val="en-US"/>
        </w:rPr>
        <w:t xml:space="preserve"> </w:t>
      </w:r>
      <w:r w:rsidRPr="00962903">
        <w:rPr>
          <w:lang w:val="en-US"/>
        </w:rPr>
        <w:t>that are designated CoordCom errors will also, if you wish be displayed to</w:t>
      </w:r>
      <w:r>
        <w:rPr>
          <w:lang w:val="en-US"/>
        </w:rPr>
        <w:t xml:space="preserve"> </w:t>
      </w:r>
      <w:r w:rsidRPr="00962903">
        <w:rPr>
          <w:lang w:val="en-US"/>
        </w:rPr>
        <w:t>the Operators of the CoordCom system. A list of all such CoordCom errors is</w:t>
      </w:r>
      <w:r>
        <w:rPr>
          <w:lang w:val="en-US"/>
        </w:rPr>
        <w:t xml:space="preserve"> </w:t>
      </w:r>
      <w:r w:rsidRPr="00962903">
        <w:rPr>
          <w:lang w:val="en-US"/>
        </w:rPr>
        <w:t>found in the CoordCom Business Administrator program. Here you can define</w:t>
      </w:r>
      <w:r>
        <w:rPr>
          <w:lang w:val="en-US"/>
        </w:rPr>
        <w:t xml:space="preserve"> </w:t>
      </w:r>
      <w:r w:rsidRPr="00962903">
        <w:rPr>
          <w:lang w:val="en-US"/>
        </w:rPr>
        <w:t>what errors to display to Operators and what text to display. SCOM is used to</w:t>
      </w:r>
      <w:r>
        <w:rPr>
          <w:lang w:val="en-US"/>
        </w:rPr>
        <w:t xml:space="preserve"> </w:t>
      </w:r>
      <w:r w:rsidRPr="00962903">
        <w:rPr>
          <w:lang w:val="en-US"/>
        </w:rPr>
        <w:t>display and acknowledge CoordCom specific faults.</w:t>
      </w:r>
    </w:p>
    <w:p w:rsidR="00962903" w:rsidRPr="008A3E54" w:rsidRDefault="00962903" w:rsidP="00962903">
      <w:pPr>
        <w:pStyle w:val="CSM7"/>
        <w:rPr>
          <w:lang w:val="en-US"/>
        </w:rPr>
      </w:pPr>
      <w:r w:rsidRPr="008A3E54">
        <w:rPr>
          <w:lang w:val="en-US"/>
        </w:rPr>
        <w:t>Note: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Due to software update, some of the pictures in this document might</w:t>
      </w:r>
      <w:r>
        <w:rPr>
          <w:lang w:val="en-US"/>
        </w:rPr>
        <w:t xml:space="preserve"> </w:t>
      </w:r>
      <w:r w:rsidRPr="00962903">
        <w:rPr>
          <w:lang w:val="en-US"/>
        </w:rPr>
        <w:t>look different. However, the essential information in the images is</w:t>
      </w:r>
      <w:r>
        <w:rPr>
          <w:lang w:val="en-US"/>
        </w:rPr>
        <w:t xml:space="preserve"> </w:t>
      </w:r>
      <w:r w:rsidRPr="00962903">
        <w:rPr>
          <w:lang w:val="en-US"/>
        </w:rPr>
        <w:t>correct. For required software versions, see CoordCom System</w:t>
      </w:r>
      <w:r>
        <w:rPr>
          <w:lang w:val="en-US"/>
        </w:rPr>
        <w:t xml:space="preserve"> </w:t>
      </w:r>
      <w:r w:rsidRPr="00962903">
        <w:rPr>
          <w:lang w:val="en-US"/>
        </w:rPr>
        <w:t>Software Environment, Reference [1].</w:t>
      </w:r>
    </w:p>
    <w:p w:rsidR="00962903" w:rsidRPr="00962903" w:rsidRDefault="00962903" w:rsidP="00962903">
      <w:pPr>
        <w:pStyle w:val="CSM12"/>
        <w:rPr>
          <w:lang w:val="en-US"/>
        </w:rPr>
      </w:pPr>
      <w:bookmarkStart w:id="2" w:name="_Toc476907100"/>
      <w:r w:rsidRPr="00962903">
        <w:rPr>
          <w:lang w:val="en-US"/>
        </w:rPr>
        <w:lastRenderedPageBreak/>
        <w:t>System Center Operations Manager</w:t>
      </w:r>
      <w:bookmarkEnd w:id="2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 CoordCom system is delivered preconfigured, but maintenance of the</w:t>
      </w:r>
      <w:r>
        <w:rPr>
          <w:lang w:val="en-US"/>
        </w:rPr>
        <w:t xml:space="preserve"> </w:t>
      </w:r>
      <w:r w:rsidRPr="00962903">
        <w:rPr>
          <w:lang w:val="en-US"/>
        </w:rPr>
        <w:t>system is required to ensure availability and performance. The CoordCom</w:t>
      </w:r>
      <w:r>
        <w:rPr>
          <w:lang w:val="en-US"/>
        </w:rPr>
        <w:t xml:space="preserve"> </w:t>
      </w:r>
      <w:r w:rsidRPr="00962903">
        <w:rPr>
          <w:lang w:val="en-US"/>
        </w:rPr>
        <w:t>System Administrator performs these work tasks for example a product such</w:t>
      </w:r>
      <w:r>
        <w:rPr>
          <w:lang w:val="en-US"/>
        </w:rPr>
        <w:t xml:space="preserve"> </w:t>
      </w:r>
      <w:r w:rsidRPr="00962903">
        <w:rPr>
          <w:lang w:val="en-US"/>
        </w:rPr>
        <w:t>as Microsoft in System Center Operations Manager (SCOM). For a complete</w:t>
      </w:r>
      <w:r>
        <w:rPr>
          <w:lang w:val="en-US"/>
        </w:rPr>
        <w:t xml:space="preserve"> </w:t>
      </w:r>
      <w:r w:rsidRPr="00962903">
        <w:rPr>
          <w:lang w:val="en-US"/>
        </w:rPr>
        <w:t>guide please refer to SCOM User Guide.</w:t>
      </w:r>
    </w:p>
    <w:p w:rsidR="00962903" w:rsidRPr="00962903" w:rsidRDefault="00962903" w:rsidP="000D13D6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>
            <wp:extent cx="4739309" cy="3329940"/>
            <wp:effectExtent l="0" t="0" r="444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1" t="31703" r="9923" b="37129"/>
                    <a:stretch/>
                  </pic:blipFill>
                  <pic:spPr bwMode="auto">
                    <a:xfrm>
                      <a:off x="0" y="0"/>
                      <a:ext cx="4740134" cy="33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Default="00962903" w:rsidP="000D13D6">
      <w:pPr>
        <w:pStyle w:val="CSMf8"/>
      </w:pPr>
      <w:r w:rsidRPr="00962903">
        <w:t>Figure 1</w:t>
      </w:r>
      <w:r>
        <w:t xml:space="preserve"> </w:t>
      </w:r>
      <w:r w:rsidRPr="00962903">
        <w:t>System Center Operations Manager Operator Console</w:t>
      </w:r>
    </w:p>
    <w:p w:rsidR="000D13D6" w:rsidRPr="00962903" w:rsidRDefault="000D13D6" w:rsidP="00962903">
      <w:pPr>
        <w:pStyle w:val="CSM7"/>
        <w:rPr>
          <w:lang w:val="en-US"/>
        </w:rPr>
      </w:pPr>
    </w:p>
    <w:p w:rsidR="00962903" w:rsidRPr="00962903" w:rsidRDefault="00962903" w:rsidP="00962903">
      <w:pPr>
        <w:pStyle w:val="CSM20"/>
        <w:rPr>
          <w:lang w:val="en-US"/>
        </w:rPr>
      </w:pPr>
      <w:bookmarkStart w:id="3" w:name="_Toc476907101"/>
      <w:r w:rsidRPr="00962903">
        <w:rPr>
          <w:lang w:val="en-US"/>
        </w:rPr>
        <w:t>Basic overview of SCOM</w:t>
      </w:r>
      <w:bookmarkEnd w:id="3"/>
    </w:p>
    <w:p w:rsidR="00962903" w:rsidRPr="00962903" w:rsidRDefault="00962903" w:rsidP="00962903">
      <w:pPr>
        <w:pStyle w:val="CSM30"/>
        <w:rPr>
          <w:lang w:val="en-US"/>
        </w:rPr>
      </w:pPr>
      <w:bookmarkStart w:id="4" w:name="_Toc476907102"/>
      <w:r w:rsidRPr="00962903">
        <w:rPr>
          <w:lang w:val="en-US"/>
        </w:rPr>
        <w:t>Alerts</w:t>
      </w:r>
      <w:bookmarkEnd w:id="4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SCOM will raise a number of alerts with different severities.</w:t>
      </w:r>
    </w:p>
    <w:p w:rsidR="00962903" w:rsidRPr="00962903" w:rsidRDefault="00962903" w:rsidP="00962903">
      <w:pPr>
        <w:pStyle w:val="CSM3"/>
      </w:pPr>
      <w:r w:rsidRPr="00962903">
        <w:t>Service Unavailable</w:t>
      </w:r>
    </w:p>
    <w:p w:rsidR="00962903" w:rsidRPr="00962903" w:rsidRDefault="00962903" w:rsidP="00962903">
      <w:pPr>
        <w:pStyle w:val="CSM3"/>
      </w:pPr>
      <w:r w:rsidRPr="00962903">
        <w:t>Critical Error</w:t>
      </w:r>
    </w:p>
    <w:p w:rsidR="00962903" w:rsidRPr="00962903" w:rsidRDefault="00962903" w:rsidP="00962903">
      <w:pPr>
        <w:pStyle w:val="CSM3"/>
      </w:pPr>
      <w:r w:rsidRPr="00962903">
        <w:t>Error</w:t>
      </w:r>
    </w:p>
    <w:p w:rsidR="00962903" w:rsidRPr="00962903" w:rsidRDefault="00962903" w:rsidP="00962903">
      <w:pPr>
        <w:pStyle w:val="CSM3"/>
      </w:pPr>
      <w:r w:rsidRPr="00962903">
        <w:t>Warning</w:t>
      </w:r>
    </w:p>
    <w:p w:rsidR="00962903" w:rsidRPr="00962903" w:rsidRDefault="00962903" w:rsidP="00962903">
      <w:pPr>
        <w:pStyle w:val="CSM3"/>
      </w:pPr>
      <w:r w:rsidRPr="00962903">
        <w:t>Information</w:t>
      </w:r>
    </w:p>
    <w:p w:rsidR="00962903" w:rsidRPr="00962903" w:rsidRDefault="00962903" w:rsidP="00962903">
      <w:pPr>
        <w:pStyle w:val="CSM3"/>
      </w:pPr>
      <w:r w:rsidRPr="00962903">
        <w:t>Success</w:t>
      </w:r>
    </w:p>
    <w:p w:rsidR="00962903" w:rsidRDefault="00962903" w:rsidP="00962903">
      <w:pPr>
        <w:pStyle w:val="CSM7"/>
        <w:rPr>
          <w:lang w:val="en-US"/>
        </w:rPr>
      </w:pPr>
    </w:p>
    <w:p w:rsidR="00962903" w:rsidRDefault="00962903" w:rsidP="000D13D6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F06908" wp14:editId="1FFA0C5C">
            <wp:extent cx="3627755" cy="3991708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5" t="21117" r="27578" b="41523"/>
                    <a:stretch/>
                  </pic:blipFill>
                  <pic:spPr bwMode="auto">
                    <a:xfrm>
                      <a:off x="0" y="0"/>
                      <a:ext cx="3628292" cy="399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0D13D6">
      <w:pPr>
        <w:pStyle w:val="CSMf8"/>
      </w:pPr>
      <w:r w:rsidRPr="00962903">
        <w:t>Figure 2</w:t>
      </w:r>
      <w:r w:rsidR="00F02EF7">
        <w:t xml:space="preserve"> </w:t>
      </w:r>
      <w:r w:rsidRPr="00962903">
        <w:t>Example of SCOM Alert Property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raised alerts can be then be set in different states. When the alert is no</w:t>
      </w:r>
      <w:r>
        <w:rPr>
          <w:lang w:val="en-US"/>
        </w:rPr>
        <w:t xml:space="preserve"> </w:t>
      </w:r>
      <w:r w:rsidRPr="00962903">
        <w:rPr>
          <w:lang w:val="en-US"/>
        </w:rPr>
        <w:t>longer valid, it should be set to status resolved.</w:t>
      </w:r>
    </w:p>
    <w:p w:rsidR="00962903" w:rsidRPr="00962903" w:rsidRDefault="00962903" w:rsidP="00962903">
      <w:pPr>
        <w:pStyle w:val="CSM30"/>
        <w:rPr>
          <w:lang w:val="en-US"/>
        </w:rPr>
      </w:pPr>
      <w:bookmarkStart w:id="5" w:name="_Toc476907103"/>
      <w:r w:rsidRPr="00962903">
        <w:rPr>
          <w:lang w:val="en-US"/>
        </w:rPr>
        <w:t>Rules</w:t>
      </w:r>
      <w:bookmarkEnd w:id="5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alerts are defined in a number of rules. It is possible to enable and disable</w:t>
      </w:r>
      <w:r>
        <w:rPr>
          <w:lang w:val="en-US"/>
        </w:rPr>
        <w:t xml:space="preserve"> </w:t>
      </w:r>
      <w:r w:rsidRPr="00962903">
        <w:rPr>
          <w:lang w:val="en-US"/>
        </w:rPr>
        <w:t>the rules. You can also write you own rules, as you like. However all changes</w:t>
      </w:r>
      <w:r>
        <w:rPr>
          <w:lang w:val="en-US"/>
        </w:rPr>
        <w:t xml:space="preserve"> </w:t>
      </w:r>
      <w:r w:rsidRPr="00962903">
        <w:rPr>
          <w:lang w:val="en-US"/>
        </w:rPr>
        <w:t>in the configuration of SCOM should be reported to Ericsson.</w:t>
      </w:r>
    </w:p>
    <w:p w:rsidR="00962903" w:rsidRDefault="00962903" w:rsidP="000D13D6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F6B253" wp14:editId="7023C5E8">
            <wp:extent cx="3575050" cy="3821723"/>
            <wp:effectExtent l="0" t="0" r="635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3" t="16182" r="25716" b="48050"/>
                    <a:stretch/>
                  </pic:blipFill>
                  <pic:spPr bwMode="auto">
                    <a:xfrm>
                      <a:off x="0" y="0"/>
                      <a:ext cx="3575728" cy="382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0D13D6">
      <w:pPr>
        <w:pStyle w:val="CSMf8"/>
      </w:pPr>
      <w:r w:rsidRPr="00962903">
        <w:t>Figure 3</w:t>
      </w:r>
      <w:r>
        <w:t xml:space="preserve"> </w:t>
      </w:r>
      <w:r w:rsidRPr="00962903">
        <w:t>Example of SCOM event processing rule</w:t>
      </w:r>
    </w:p>
    <w:p w:rsidR="00962903" w:rsidRDefault="00962903" w:rsidP="00962903">
      <w:pPr>
        <w:pStyle w:val="CSM7"/>
        <w:rPr>
          <w:lang w:val="en-US"/>
        </w:rPr>
      </w:pPr>
    </w:p>
    <w:p w:rsidR="00962903" w:rsidRPr="00962903" w:rsidRDefault="00962903" w:rsidP="00962903">
      <w:pPr>
        <w:pStyle w:val="CSM30"/>
        <w:rPr>
          <w:lang w:val="en-US"/>
        </w:rPr>
      </w:pPr>
      <w:bookmarkStart w:id="6" w:name="_Toc476907104"/>
      <w:r w:rsidRPr="00962903">
        <w:rPr>
          <w:lang w:val="en-US"/>
        </w:rPr>
        <w:t>SCOM Notification Groups</w:t>
      </w:r>
      <w:bookmarkEnd w:id="6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SCOM comes with a set of notification groups Helpdesk, SQL experts and so</w:t>
      </w:r>
      <w:r>
        <w:rPr>
          <w:lang w:val="en-US"/>
        </w:rPr>
        <w:t xml:space="preserve"> </w:t>
      </w:r>
      <w:r w:rsidRPr="00962903">
        <w:rPr>
          <w:lang w:val="en-US"/>
        </w:rPr>
        <w:t>on. You can also define your own.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Use these groups to notify a specific technician for a specified problem. It is</w:t>
      </w:r>
      <w:r>
        <w:rPr>
          <w:lang w:val="en-US"/>
        </w:rPr>
        <w:t xml:space="preserve"> </w:t>
      </w:r>
      <w:r w:rsidRPr="00962903">
        <w:rPr>
          <w:lang w:val="en-US"/>
        </w:rPr>
        <w:t>possible to set a number of ways to notify these persons.</w:t>
      </w:r>
    </w:p>
    <w:p w:rsidR="00962903" w:rsidRPr="00962903" w:rsidRDefault="00962903" w:rsidP="00962903">
      <w:pPr>
        <w:pStyle w:val="CSM12"/>
        <w:rPr>
          <w:lang w:val="en-US"/>
        </w:rPr>
      </w:pPr>
      <w:bookmarkStart w:id="7" w:name="_Toc476907105"/>
      <w:r w:rsidRPr="00962903">
        <w:rPr>
          <w:lang w:val="en-US"/>
        </w:rPr>
        <w:lastRenderedPageBreak/>
        <w:t>Windows tools</w:t>
      </w:r>
      <w:bookmarkEnd w:id="7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Here follows some basic Microsoft Windows tools to help you troubleshoot.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section is not intended to give an in-depth knowledge of Windows, but just</w:t>
      </w:r>
      <w:r>
        <w:rPr>
          <w:lang w:val="en-US"/>
        </w:rPr>
        <w:t xml:space="preserve"> </w:t>
      </w:r>
      <w:r w:rsidRPr="00962903">
        <w:rPr>
          <w:lang w:val="en-US"/>
        </w:rPr>
        <w:t>point to some helpful tools and commands to help you solve Windows related</w:t>
      </w:r>
      <w:r>
        <w:rPr>
          <w:lang w:val="en-US"/>
        </w:rPr>
        <w:t xml:space="preserve"> </w:t>
      </w:r>
      <w:r w:rsidRPr="00962903">
        <w:rPr>
          <w:lang w:val="en-US"/>
        </w:rPr>
        <w:t>problems. For more information on how to install, administrate, configure and</w:t>
      </w:r>
      <w:r>
        <w:rPr>
          <w:lang w:val="en-US"/>
        </w:rPr>
        <w:t xml:space="preserve"> </w:t>
      </w:r>
      <w:r w:rsidRPr="00962903">
        <w:rPr>
          <w:lang w:val="en-US"/>
        </w:rPr>
        <w:t>troubleshoot. Please refer to Microsoft Windows Server manuals and user</w:t>
      </w:r>
      <w:r>
        <w:rPr>
          <w:lang w:val="en-US"/>
        </w:rPr>
        <w:t xml:space="preserve"> </w:t>
      </w:r>
      <w:r w:rsidRPr="00962903">
        <w:rPr>
          <w:lang w:val="en-US"/>
        </w:rPr>
        <w:t>guides.</w:t>
      </w:r>
    </w:p>
    <w:p w:rsidR="00962903" w:rsidRPr="00962903" w:rsidRDefault="00962903" w:rsidP="00962903">
      <w:pPr>
        <w:pStyle w:val="CSM20"/>
        <w:rPr>
          <w:lang w:val="en-US"/>
        </w:rPr>
      </w:pPr>
      <w:bookmarkStart w:id="8" w:name="_Toc476907106"/>
      <w:r w:rsidRPr="00962903">
        <w:rPr>
          <w:lang w:val="en-US"/>
        </w:rPr>
        <w:t>Computer Management</w:t>
      </w:r>
      <w:bookmarkEnd w:id="8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Right-clicking the icon “My Computer” best starts the computer manager. Now</w:t>
      </w:r>
      <w:r>
        <w:rPr>
          <w:lang w:val="en-US"/>
        </w:rPr>
        <w:t xml:space="preserve"> </w:t>
      </w:r>
      <w:r w:rsidRPr="00962903">
        <w:rPr>
          <w:lang w:val="en-US"/>
        </w:rPr>
        <w:t>you will have an overview of your computer. The main features are described</w:t>
      </w:r>
      <w:r>
        <w:rPr>
          <w:lang w:val="en-US"/>
        </w:rPr>
        <w:t xml:space="preserve"> </w:t>
      </w:r>
      <w:r w:rsidRPr="00962903">
        <w:rPr>
          <w:lang w:val="en-US"/>
        </w:rPr>
        <w:t>below. It is also possible to connect to a different computer.</w:t>
      </w:r>
    </w:p>
    <w:p w:rsidR="0099670D" w:rsidRDefault="0099670D" w:rsidP="00962903">
      <w:pPr>
        <w:pStyle w:val="CSM7"/>
        <w:rPr>
          <w:lang w:val="en-US"/>
        </w:rPr>
      </w:pPr>
    </w:p>
    <w:p w:rsidR="0099670D" w:rsidRPr="00962903" w:rsidRDefault="0099670D" w:rsidP="000D13D6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29DA9B84" wp14:editId="428CEA93">
            <wp:extent cx="4739640" cy="39446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93" t="43441" r="10001" b="19643"/>
                    <a:stretch/>
                  </pic:blipFill>
                  <pic:spPr bwMode="auto">
                    <a:xfrm>
                      <a:off x="0" y="0"/>
                      <a:ext cx="4739876" cy="394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0D13D6">
      <w:pPr>
        <w:pStyle w:val="CSMf8"/>
      </w:pPr>
      <w:r w:rsidRPr="00962903">
        <w:t>Figure 4</w:t>
      </w:r>
      <w:r w:rsidR="0099670D">
        <w:t xml:space="preserve"> </w:t>
      </w:r>
      <w:r w:rsidRPr="00962903">
        <w:t>Computer Management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It is possible to connect to another computer without having to login. Select</w:t>
      </w:r>
      <w:r w:rsidR="0099670D">
        <w:t xml:space="preserve"> </w:t>
      </w:r>
      <w:r w:rsidRPr="00962903">
        <w:rPr>
          <w:lang w:val="en-US"/>
        </w:rPr>
        <w:t>Action &gt; Connect to another computer ...</w:t>
      </w:r>
    </w:p>
    <w:p w:rsidR="0099670D" w:rsidRDefault="0099670D" w:rsidP="00962903">
      <w:pPr>
        <w:pStyle w:val="CSM7"/>
        <w:rPr>
          <w:lang w:val="en-US"/>
        </w:rPr>
      </w:pPr>
    </w:p>
    <w:p w:rsidR="0099670D" w:rsidRDefault="0099670D" w:rsidP="000D13D6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382015" wp14:editId="4033A803">
            <wp:extent cx="4700905" cy="21869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2" t="15962" r="13003" b="63572"/>
                    <a:stretch/>
                  </pic:blipFill>
                  <pic:spPr bwMode="auto">
                    <a:xfrm>
                      <a:off x="0" y="0"/>
                      <a:ext cx="4700954" cy="21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0D13D6">
      <w:pPr>
        <w:pStyle w:val="CSMf8"/>
      </w:pPr>
      <w:r w:rsidRPr="00962903">
        <w:t>Figure 5</w:t>
      </w:r>
      <w:r w:rsidR="0099670D" w:rsidRPr="0099670D">
        <w:t xml:space="preserve"> </w:t>
      </w:r>
      <w:r w:rsidRPr="00962903">
        <w:t>Connect to another computer</w:t>
      </w:r>
    </w:p>
    <w:p w:rsidR="00962903" w:rsidRPr="00962903" w:rsidRDefault="00962903" w:rsidP="0099670D">
      <w:pPr>
        <w:pStyle w:val="CSM30"/>
        <w:rPr>
          <w:lang w:val="en-US"/>
        </w:rPr>
      </w:pPr>
      <w:bookmarkStart w:id="9" w:name="_Toc476907107"/>
      <w:r w:rsidRPr="00962903">
        <w:rPr>
          <w:lang w:val="en-US"/>
        </w:rPr>
        <w:t>Event Viewer</w:t>
      </w:r>
      <w:bookmarkEnd w:id="9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is the log of Windows. The applications will write information of errors,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warnings and general information about the status of the application. This is the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main source of information of errors in the Windows environment.</w:t>
      </w:r>
    </w:p>
    <w:p w:rsidR="0099670D" w:rsidRDefault="0099670D" w:rsidP="000D13D6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101D7143" wp14:editId="548ED7A1">
            <wp:extent cx="4700905" cy="195072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2" t="50192" r="13003" b="31552"/>
                    <a:stretch/>
                  </pic:blipFill>
                  <pic:spPr bwMode="auto">
                    <a:xfrm>
                      <a:off x="0" y="0"/>
                      <a:ext cx="4700954" cy="19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Default="00962903" w:rsidP="000D13D6">
      <w:pPr>
        <w:pStyle w:val="CSMf8"/>
      </w:pPr>
      <w:r w:rsidRPr="00962903">
        <w:t>Figure 6</w:t>
      </w:r>
      <w:r w:rsidR="0099670D">
        <w:t xml:space="preserve"> </w:t>
      </w:r>
      <w:r w:rsidRPr="00962903">
        <w:t>Event Viewer</w:t>
      </w:r>
    </w:p>
    <w:p w:rsidR="000D13D6" w:rsidRPr="00962903" w:rsidRDefault="000D13D6" w:rsidP="00962903">
      <w:pPr>
        <w:pStyle w:val="CSM7"/>
        <w:rPr>
          <w:lang w:val="en-US"/>
        </w:rPr>
      </w:pPr>
    </w:p>
    <w:p w:rsidR="00962903" w:rsidRPr="00962903" w:rsidRDefault="00962903" w:rsidP="0099670D">
      <w:pPr>
        <w:pStyle w:val="CSM30"/>
        <w:rPr>
          <w:lang w:val="en-US"/>
        </w:rPr>
      </w:pPr>
      <w:bookmarkStart w:id="10" w:name="_Toc476907108"/>
      <w:r w:rsidRPr="00962903">
        <w:rPr>
          <w:lang w:val="en-US"/>
        </w:rPr>
        <w:t>Device Manager</w:t>
      </w:r>
      <w:bookmarkEnd w:id="10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Here you can see the status of the hardware and driver information of the</w:t>
      </w:r>
      <w:r w:rsidR="0099670D" w:rsidRPr="0099670D">
        <w:rPr>
          <w:lang w:val="en-US"/>
        </w:rPr>
        <w:t xml:space="preserve"> </w:t>
      </w:r>
      <w:r w:rsidRPr="00962903">
        <w:rPr>
          <w:lang w:val="en-US"/>
        </w:rPr>
        <w:t>computer.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If Device Manager is not found in Computer Management it can be found by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right-clicking on My Computer, select Properties and then under the Hardware</w:t>
      </w:r>
      <w:r w:rsidR="0099670D" w:rsidRPr="0099670D">
        <w:rPr>
          <w:lang w:val="en-US"/>
        </w:rPr>
        <w:t xml:space="preserve"> </w:t>
      </w:r>
      <w:r w:rsidRPr="00962903">
        <w:rPr>
          <w:lang w:val="en-US"/>
        </w:rPr>
        <w:t>tab in the System Properties window clicking on the Device Manager button.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Figure 7</w:t>
      </w:r>
      <w:r w:rsidR="0099670D">
        <w:t xml:space="preserve"> </w:t>
      </w:r>
      <w:r w:rsidRPr="00962903">
        <w:rPr>
          <w:lang w:val="en-US"/>
        </w:rPr>
        <w:t>Device Manager</w:t>
      </w:r>
    </w:p>
    <w:p w:rsidR="00962903" w:rsidRPr="00962903" w:rsidRDefault="00962903" w:rsidP="0099670D">
      <w:pPr>
        <w:pStyle w:val="CSM30"/>
        <w:rPr>
          <w:lang w:val="en-US"/>
        </w:rPr>
      </w:pPr>
      <w:bookmarkStart w:id="11" w:name="_Toc476907109"/>
      <w:r w:rsidRPr="00962903">
        <w:rPr>
          <w:lang w:val="en-US"/>
        </w:rPr>
        <w:t>Disk Management</w:t>
      </w:r>
      <w:bookmarkEnd w:id="11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Show the status of the disk(s).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Figure 8</w:t>
      </w:r>
      <w:r w:rsidR="0099670D">
        <w:t xml:space="preserve"> </w:t>
      </w:r>
      <w:r w:rsidRPr="00962903">
        <w:rPr>
          <w:lang w:val="en-US"/>
        </w:rPr>
        <w:t>Disk Management</w:t>
      </w:r>
    </w:p>
    <w:p w:rsidR="00962903" w:rsidRPr="00962903" w:rsidRDefault="00962903" w:rsidP="0099670D">
      <w:pPr>
        <w:pStyle w:val="CSM30"/>
        <w:rPr>
          <w:lang w:val="en-US"/>
        </w:rPr>
      </w:pPr>
      <w:bookmarkStart w:id="12" w:name="_Toc476907110"/>
      <w:r w:rsidRPr="00962903">
        <w:rPr>
          <w:lang w:val="en-US"/>
        </w:rPr>
        <w:t>Services</w:t>
      </w:r>
      <w:bookmarkEnd w:id="12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Control the services that are running on the computer.</w:t>
      </w:r>
    </w:p>
    <w:p w:rsidR="00D05AC1" w:rsidRPr="00962903" w:rsidRDefault="00D05AC1" w:rsidP="000D13D6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888063" cy="1816344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2" t="15913" r="13079" b="67087"/>
                    <a:stretch/>
                  </pic:blipFill>
                  <pic:spPr bwMode="auto">
                    <a:xfrm>
                      <a:off x="0" y="0"/>
                      <a:ext cx="4888063" cy="181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Default="00962903" w:rsidP="000D13D6">
      <w:pPr>
        <w:pStyle w:val="CSMf8"/>
      </w:pPr>
      <w:r w:rsidRPr="00962903">
        <w:t>Figure 9</w:t>
      </w:r>
      <w:r w:rsidR="0099670D">
        <w:t xml:space="preserve"> </w:t>
      </w:r>
      <w:r w:rsidRPr="00962903">
        <w:t>Services</w:t>
      </w:r>
    </w:p>
    <w:p w:rsidR="00962903" w:rsidRPr="00962903" w:rsidRDefault="00962903" w:rsidP="0099670D">
      <w:pPr>
        <w:pStyle w:val="CSM20"/>
        <w:rPr>
          <w:lang w:val="en-US"/>
        </w:rPr>
      </w:pPr>
      <w:bookmarkStart w:id="13" w:name="_Toc476907111"/>
      <w:r w:rsidRPr="00962903">
        <w:rPr>
          <w:lang w:val="en-US"/>
        </w:rPr>
        <w:t>Network Connections</w:t>
      </w:r>
      <w:bookmarkEnd w:id="13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Network Connections provides connectivity between your computer and the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Internet, a network, or another computer. With the Network Connections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feature, you can configure settings to reach local or remote network resources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or functions.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Network Connections combines Windows Dial-Up Networking with features that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were formerly located in the Network Control Panel, such as network protocol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and service configuration. Each connection in the Network Connections folder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contains a set of features that creates a link between your computer and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another computer or network. By using Network Connections, performing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a task, such as modifying a network protocol, is as easy as right-clicking a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connection and then clicking Properties.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For more information about using Network Connections in Windows use the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built in Help and Support Center accessed from the Help menu in the Network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Connections window.</w:t>
      </w:r>
    </w:p>
    <w:p w:rsidR="00D05AC1" w:rsidRDefault="00D05AC1" w:rsidP="00962903">
      <w:pPr>
        <w:pStyle w:val="CSM7"/>
        <w:rPr>
          <w:lang w:val="en-US"/>
        </w:rPr>
      </w:pPr>
    </w:p>
    <w:p w:rsidR="00D05AC1" w:rsidRDefault="00D05AC1" w:rsidP="000D13D6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1193DC01" wp14:editId="706BDF50">
            <wp:extent cx="4741048" cy="354584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8" t="15907" r="10135" b="50908"/>
                    <a:stretch/>
                  </pic:blipFill>
                  <pic:spPr bwMode="auto">
                    <a:xfrm>
                      <a:off x="0" y="0"/>
                      <a:ext cx="4741571" cy="354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Default="00962903" w:rsidP="000D13D6">
      <w:pPr>
        <w:pStyle w:val="CSMf8"/>
      </w:pPr>
      <w:r w:rsidRPr="00962903">
        <w:t>Figure 10</w:t>
      </w:r>
      <w:r w:rsidR="00D05AC1">
        <w:t xml:space="preserve"> </w:t>
      </w:r>
      <w:r w:rsidRPr="00962903">
        <w:t>Network Connections</w:t>
      </w:r>
    </w:p>
    <w:p w:rsidR="000D13D6" w:rsidRPr="000D13D6" w:rsidRDefault="000D13D6" w:rsidP="000D13D6">
      <w:pPr>
        <w:pStyle w:val="CSM7"/>
        <w:rPr>
          <w:lang w:val="en-US"/>
        </w:rPr>
      </w:pPr>
    </w:p>
    <w:p w:rsidR="00962903" w:rsidRPr="00962903" w:rsidRDefault="00962903" w:rsidP="00D05AC1">
      <w:pPr>
        <w:pStyle w:val="CSM20"/>
        <w:rPr>
          <w:lang w:val="en-US"/>
        </w:rPr>
      </w:pPr>
      <w:bookmarkStart w:id="14" w:name="_Toc476907112"/>
      <w:r w:rsidRPr="00962903">
        <w:rPr>
          <w:lang w:val="en-US"/>
        </w:rPr>
        <w:lastRenderedPageBreak/>
        <w:t>Task Manager</w:t>
      </w:r>
      <w:bookmarkEnd w:id="14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Task Manager (Taskmgr.exe) is a GUI tool that enables you to view or end a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processes or an unresponsive application. You can also use Task Manager to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gather other information, such as CPU statistics.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To start Task Manager</w:t>
      </w:r>
      <w:r w:rsidR="00D05AC1" w:rsidRPr="008A3E54">
        <w:rPr>
          <w:lang w:val="en-US"/>
        </w:rPr>
        <w:t xml:space="preserve"> </w:t>
      </w:r>
      <w:r w:rsidRPr="00962903">
        <w:rPr>
          <w:lang w:val="en-US"/>
        </w:rPr>
        <w:t>•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At the command prompt, type taskmgr.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or –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You can start Task Manager by pressing CTRL+ALT+DEL and then clicking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Task Manager.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Task Manager window contains four tabs: Applications, Processes,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Performance, and Networking. The Applications and Processes tabs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provide a list of applications or processes currently active on your system.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These lists are valuable, because active tasks do not always display a user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interface, making it difficult to detect activity. Task Manager displays active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processes and enables you to end most items by clicking End Process.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You cannot end some processes immediately, and you might need to use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other programs such as the Services snap-in, Task Kill, Process Viewer, or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equivalent tools, to end them. You can also customize Task Manager to</w:t>
      </w:r>
      <w:r w:rsidR="00D05AC1" w:rsidRPr="00D05AC1">
        <w:rPr>
          <w:lang w:val="en-US"/>
        </w:rPr>
        <w:t xml:space="preserve"> </w:t>
      </w:r>
      <w:r w:rsidRPr="00962903">
        <w:rPr>
          <w:lang w:val="en-US"/>
        </w:rPr>
        <w:t>increase or decrease the level of detail shown on the Processes tab.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To display additional information on the Processes tab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Start Task Manager, and then click the Processes tab.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On the View menu, click Select Columns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Select or clear the columns that you want to add to, or remove from, the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Processes tab.</w:t>
      </w:r>
    </w:p>
    <w:p w:rsidR="00404A2E" w:rsidRDefault="00404A2E" w:rsidP="00962903">
      <w:pPr>
        <w:pStyle w:val="CSM7"/>
        <w:rPr>
          <w:lang w:val="en-US"/>
        </w:rPr>
      </w:pPr>
    </w:p>
    <w:p w:rsidR="00404A2E" w:rsidRPr="00962903" w:rsidRDefault="00404A2E" w:rsidP="000D13D6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565E2F14" wp14:editId="7640FE62">
            <wp:extent cx="3563620" cy="40092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0" t="32581" r="28413" b="29885"/>
                    <a:stretch/>
                  </pic:blipFill>
                  <pic:spPr bwMode="auto">
                    <a:xfrm>
                      <a:off x="0" y="0"/>
                      <a:ext cx="3563620" cy="40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0D13D6">
      <w:pPr>
        <w:pStyle w:val="CSMf8"/>
      </w:pPr>
      <w:r w:rsidRPr="00962903">
        <w:t>Figure 11</w:t>
      </w:r>
      <w:r w:rsidR="00404A2E">
        <w:t xml:space="preserve"> </w:t>
      </w:r>
      <w:r w:rsidRPr="00962903">
        <w:t>Task Manager</w:t>
      </w:r>
    </w:p>
    <w:p w:rsidR="00404A2E" w:rsidRDefault="00404A2E" w:rsidP="00962903">
      <w:pPr>
        <w:pStyle w:val="CSM7"/>
        <w:rPr>
          <w:lang w:val="en-US"/>
        </w:rPr>
      </w:pPr>
    </w:p>
    <w:p w:rsidR="00962903" w:rsidRPr="00962903" w:rsidRDefault="00962903" w:rsidP="00404A2E">
      <w:pPr>
        <w:pStyle w:val="CSM20"/>
        <w:rPr>
          <w:lang w:val="en-US"/>
        </w:rPr>
      </w:pPr>
      <w:bookmarkStart w:id="15" w:name="_Toc476907113"/>
      <w:r w:rsidRPr="00962903">
        <w:rPr>
          <w:lang w:val="en-US"/>
        </w:rPr>
        <w:lastRenderedPageBreak/>
        <w:t>Command Prompt</w:t>
      </w:r>
      <w:bookmarkEnd w:id="15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Many commands are still “DOS” and need to be executed in a command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prompt window.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Figure 12</w:t>
      </w:r>
      <w:r w:rsidR="00404A2E">
        <w:t xml:space="preserve"> </w:t>
      </w:r>
      <w:r w:rsidRPr="00962903">
        <w:rPr>
          <w:lang w:val="en-US"/>
        </w:rPr>
        <w:t>Command Prompt</w:t>
      </w:r>
    </w:p>
    <w:p w:rsidR="00962903" w:rsidRPr="00962903" w:rsidRDefault="00962903" w:rsidP="00404A2E">
      <w:pPr>
        <w:pStyle w:val="CSM30"/>
        <w:rPr>
          <w:lang w:val="en-US"/>
        </w:rPr>
      </w:pPr>
      <w:bookmarkStart w:id="16" w:name="_Toc476907114"/>
      <w:r w:rsidRPr="00962903">
        <w:rPr>
          <w:lang w:val="en-US"/>
        </w:rPr>
        <w:t>ping [ip address]</w:t>
      </w:r>
      <w:bookmarkEnd w:id="16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MS-DOS utility is best run when typing it in an MS-DOS window. It will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"ping" a server, testing its response times, showing the server's IP address,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and checking if the server is up. (Replace [ip address] with the address of the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site you are testing.) Type ping /? to get more information.</w:t>
      </w:r>
    </w:p>
    <w:p w:rsidR="00962903" w:rsidRPr="00962903" w:rsidRDefault="00962903" w:rsidP="00404A2E">
      <w:pPr>
        <w:pStyle w:val="CSM30"/>
        <w:rPr>
          <w:lang w:val="en-US"/>
        </w:rPr>
      </w:pPr>
      <w:bookmarkStart w:id="17" w:name="_Toc476907115"/>
      <w:r w:rsidRPr="00962903">
        <w:rPr>
          <w:lang w:val="en-US"/>
        </w:rPr>
        <w:t>Ipconfig</w:t>
      </w:r>
      <w:bookmarkEnd w:id="17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Ipconfig is a MS-DOS utility which can be used from MS-DOS and a MS-DOS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shell to display the network settings currently assigned and given by a network.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command can be utilized to verify a network connection as well as to verify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your network settings. Type ipconfig /? to get more information.</w:t>
      </w:r>
    </w:p>
    <w:p w:rsidR="00962903" w:rsidRPr="00962903" w:rsidRDefault="00962903" w:rsidP="00404A2E">
      <w:pPr>
        <w:pStyle w:val="CSM30"/>
        <w:rPr>
          <w:lang w:val="en-US"/>
        </w:rPr>
      </w:pPr>
      <w:bookmarkStart w:id="18" w:name="_Toc476907116"/>
      <w:r w:rsidRPr="00962903">
        <w:rPr>
          <w:lang w:val="en-US"/>
        </w:rPr>
        <w:t>tracert [ip address]</w:t>
      </w:r>
      <w:bookmarkEnd w:id="18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MS-DOS utility is best run when typing it in an MS-DOS window. It traces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the route to a web server. (Replace [ip address] with the address of the site you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are tracing.) Type tracert /? to get more information.</w:t>
      </w:r>
    </w:p>
    <w:p w:rsidR="00962903" w:rsidRPr="00962903" w:rsidRDefault="00962903" w:rsidP="00404A2E">
      <w:pPr>
        <w:pStyle w:val="CSM30"/>
        <w:rPr>
          <w:lang w:val="en-US"/>
        </w:rPr>
      </w:pPr>
      <w:bookmarkStart w:id="19" w:name="_Toc476907117"/>
      <w:r w:rsidRPr="00962903">
        <w:rPr>
          <w:lang w:val="en-US"/>
        </w:rPr>
        <w:t>mem</w:t>
      </w:r>
      <w:bookmarkEnd w:id="19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utility should always be accessed through an MS-DOS window. It will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display information on your computer's memory usage. Type mem /? to get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more information.</w:t>
      </w:r>
    </w:p>
    <w:p w:rsidR="00962903" w:rsidRPr="00962903" w:rsidRDefault="00962903" w:rsidP="00404A2E">
      <w:pPr>
        <w:pStyle w:val="CSM30"/>
        <w:rPr>
          <w:lang w:val="en-US"/>
        </w:rPr>
      </w:pPr>
      <w:bookmarkStart w:id="20" w:name="_Toc476907118"/>
      <w:r w:rsidRPr="00962903">
        <w:rPr>
          <w:lang w:val="en-US"/>
        </w:rPr>
        <w:t>route</w:t>
      </w:r>
      <w:bookmarkEnd w:id="20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Manipulates network routing tables. Type route print to get current routing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settings and type route /? to get more information.</w:t>
      </w:r>
    </w:p>
    <w:p w:rsidR="00962903" w:rsidRPr="00962903" w:rsidRDefault="00962903" w:rsidP="00404A2E">
      <w:pPr>
        <w:pStyle w:val="CSM30"/>
        <w:rPr>
          <w:lang w:val="en-US"/>
        </w:rPr>
      </w:pPr>
      <w:bookmarkStart w:id="21" w:name="_Toc476907119"/>
      <w:r w:rsidRPr="00962903">
        <w:rPr>
          <w:lang w:val="en-US"/>
        </w:rPr>
        <w:t>W32TM</w:t>
      </w:r>
      <w:bookmarkEnd w:id="21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 tool used to diagnose problems occurring with Windows Time. Type w32tm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/? to get more information.</w:t>
      </w:r>
    </w:p>
    <w:p w:rsidR="00404A2E" w:rsidRDefault="00404A2E" w:rsidP="00962903">
      <w:pPr>
        <w:pStyle w:val="CSM7"/>
        <w:rPr>
          <w:lang w:val="en-US"/>
        </w:rPr>
      </w:pPr>
    </w:p>
    <w:p w:rsidR="00962903" w:rsidRPr="00962903" w:rsidRDefault="00962903" w:rsidP="00404A2E">
      <w:pPr>
        <w:pStyle w:val="CSM20"/>
        <w:rPr>
          <w:lang w:val="en-US"/>
        </w:rPr>
      </w:pPr>
      <w:bookmarkStart w:id="22" w:name="_Toc476907120"/>
      <w:r w:rsidRPr="00962903">
        <w:rPr>
          <w:lang w:val="en-US"/>
        </w:rPr>
        <w:t>Regedit</w:t>
      </w:r>
      <w:bookmarkEnd w:id="22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application is used to display and alter the computer registry. Normally</w:t>
      </w:r>
      <w:r w:rsidR="00404A2E">
        <w:t xml:space="preserve"> </w:t>
      </w:r>
      <w:r w:rsidRPr="00962903">
        <w:rPr>
          <w:lang w:val="en-US"/>
        </w:rPr>
        <w:t>shouldn’t be tampered with.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Figure 13</w:t>
      </w:r>
      <w:r w:rsidR="00404A2E">
        <w:t xml:space="preserve"> </w:t>
      </w:r>
      <w:r w:rsidRPr="00962903">
        <w:rPr>
          <w:lang w:val="en-US"/>
        </w:rPr>
        <w:t>Registry Editor</w:t>
      </w:r>
    </w:p>
    <w:p w:rsidR="00962903" w:rsidRPr="00962903" w:rsidRDefault="00962903" w:rsidP="00404A2E">
      <w:pPr>
        <w:pStyle w:val="CSM20"/>
        <w:rPr>
          <w:lang w:val="en-US"/>
        </w:rPr>
      </w:pPr>
      <w:bookmarkStart w:id="23" w:name="_Toc476907121"/>
      <w:r w:rsidRPr="00962903">
        <w:rPr>
          <w:lang w:val="en-US"/>
        </w:rPr>
        <w:t>Remote Shutdown</w:t>
      </w:r>
      <w:bookmarkEnd w:id="23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Allow you to shut down or restart a local or remote computer.</w:t>
      </w:r>
    </w:p>
    <w:p w:rsidR="00404A2E" w:rsidRDefault="00404A2E" w:rsidP="00962903">
      <w:pPr>
        <w:pStyle w:val="CSM7"/>
        <w:rPr>
          <w:lang w:val="en-US"/>
        </w:rPr>
      </w:pPr>
    </w:p>
    <w:p w:rsidR="00404A2E" w:rsidRPr="00962903" w:rsidRDefault="00404A2E" w:rsidP="000D13D6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0E078F" wp14:editId="6244C393">
            <wp:extent cx="3936660" cy="5363455"/>
            <wp:effectExtent l="0" t="0" r="698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8" t="15687" r="26107" b="38951"/>
                    <a:stretch/>
                  </pic:blipFill>
                  <pic:spPr bwMode="auto">
                    <a:xfrm>
                      <a:off x="0" y="0"/>
                      <a:ext cx="3954628" cy="538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0D13D6">
      <w:pPr>
        <w:pStyle w:val="CSMf8"/>
      </w:pPr>
      <w:r w:rsidRPr="00962903">
        <w:t>Figure 14</w:t>
      </w:r>
      <w:r w:rsidR="00404A2E">
        <w:t xml:space="preserve"> </w:t>
      </w:r>
      <w:r w:rsidRPr="00962903">
        <w:t>Remote Shutdown</w:t>
      </w:r>
    </w:p>
    <w:p w:rsidR="00962903" w:rsidRPr="00962903" w:rsidRDefault="00962903" w:rsidP="00404A2E">
      <w:pPr>
        <w:pStyle w:val="CSM20"/>
        <w:rPr>
          <w:lang w:val="en-US"/>
        </w:rPr>
      </w:pPr>
      <w:bookmarkStart w:id="24" w:name="_Toc476907122"/>
      <w:r w:rsidRPr="00962903">
        <w:rPr>
          <w:lang w:val="en-US"/>
        </w:rPr>
        <w:t>Remote Desktop</w:t>
      </w:r>
      <w:bookmarkEnd w:id="24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Use remote desktop to log in to other computers remotely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Note:</w:t>
      </w:r>
      <w:r w:rsidR="000D13D6">
        <w:rPr>
          <w:lang w:val="en-US"/>
        </w:rPr>
        <w:t xml:space="preserve"> </w:t>
      </w:r>
      <w:r w:rsidRPr="00962903">
        <w:rPr>
          <w:lang w:val="en-US"/>
        </w:rPr>
        <w:t>Remote Desktop does not take control of the console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A session that will disconnect the person at the console can be run</w:t>
      </w:r>
      <w:r w:rsidR="00404A2E" w:rsidRPr="00404A2E">
        <w:rPr>
          <w:lang w:val="en-US"/>
        </w:rPr>
        <w:t xml:space="preserve"> </w:t>
      </w:r>
      <w:r w:rsidRPr="00962903">
        <w:rPr>
          <w:lang w:val="en-US"/>
        </w:rPr>
        <w:t>mstsc /v:10.30.41.7 /admin</w:t>
      </w:r>
    </w:p>
    <w:p w:rsidR="002C10FE" w:rsidRPr="00962903" w:rsidRDefault="002C10FE" w:rsidP="000D13D6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7C95DA" wp14:editId="0E8DC761">
            <wp:extent cx="2966037" cy="2959831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09" t="15631" r="33625" b="58204"/>
                    <a:stretch/>
                  </pic:blipFill>
                  <pic:spPr bwMode="auto">
                    <a:xfrm>
                      <a:off x="0" y="0"/>
                      <a:ext cx="2969092" cy="296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0D13D6">
      <w:pPr>
        <w:pStyle w:val="CSMf8"/>
      </w:pPr>
      <w:r w:rsidRPr="00962903">
        <w:t>Figure 15</w:t>
      </w:r>
      <w:r w:rsidR="00404A2E">
        <w:t xml:space="preserve"> </w:t>
      </w:r>
      <w:r w:rsidRPr="00962903">
        <w:t>Example of Remote Desktop</w:t>
      </w:r>
    </w:p>
    <w:p w:rsidR="00962903" w:rsidRPr="00962903" w:rsidRDefault="00962903" w:rsidP="002C10FE">
      <w:pPr>
        <w:pStyle w:val="CSM20"/>
        <w:rPr>
          <w:lang w:val="en-US"/>
        </w:rPr>
      </w:pPr>
      <w:bookmarkStart w:id="25" w:name="_Toc476907123"/>
      <w:r w:rsidRPr="00962903">
        <w:rPr>
          <w:lang w:val="en-US"/>
        </w:rPr>
        <w:t>perfmon</w:t>
      </w:r>
      <w:bookmarkEnd w:id="25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perfmon tool comes with Microsoft Windows operating systems. It is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installed by default in Programs &gt; Administrative Tools &gt; Performance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Monitor. As it comes with Windows, performance will show a number of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different system level statistics such as CPU usage, disk activity, number of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interrupts per second. All of these are shown on an integrated display. If you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do not know what performance is, we suggest that you start it up (you do not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need to be administrator) and add the CPU and interrupts per second and then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do some things (move the mouse around, perhaps) and observe the Windows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system through the performance display.</w:t>
      </w:r>
    </w:p>
    <w:p w:rsidR="002C10FE" w:rsidRDefault="002C10FE" w:rsidP="000D13D6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0299FE" wp14:editId="35DA687C">
            <wp:extent cx="4545385" cy="312815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0" t="15743" r="10439" b="53751"/>
                    <a:stretch/>
                  </pic:blipFill>
                  <pic:spPr bwMode="auto">
                    <a:xfrm>
                      <a:off x="0" y="0"/>
                      <a:ext cx="4546616" cy="312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0D13D6">
      <w:pPr>
        <w:pStyle w:val="CSMf8"/>
      </w:pPr>
      <w:r w:rsidRPr="00962903">
        <w:t>Figure 16</w:t>
      </w:r>
      <w:r w:rsidR="002C10FE">
        <w:t xml:space="preserve"> </w:t>
      </w:r>
      <w:r w:rsidRPr="00962903">
        <w:t>perfmon</w:t>
      </w:r>
    </w:p>
    <w:p w:rsidR="00962903" w:rsidRPr="00962903" w:rsidRDefault="00962903" w:rsidP="002C10FE">
      <w:pPr>
        <w:pStyle w:val="CSM20"/>
        <w:rPr>
          <w:lang w:val="en-US"/>
        </w:rPr>
      </w:pPr>
      <w:bookmarkStart w:id="26" w:name="_Toc476907124"/>
      <w:r w:rsidRPr="00962903">
        <w:rPr>
          <w:lang w:val="en-US"/>
        </w:rPr>
        <w:t>Active Directory</w:t>
      </w:r>
      <w:bookmarkEnd w:id="26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Active Directory directory service can be installed on servers running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Microsoft Windows Server. For recommended software versions, see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CoordCom System Software Environment, Reference [1]. Active Directory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stores information about objects on the network and makes this information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easy for administrators and users to find and use. Active Directory uses a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structured data store as the basis for a logical, hierarchical organization of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directory information.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data store, also known as the directory, contains information about Active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Directory objects. These objects typically include shared resources such as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servers, volumes, printers, and the network user and computer accounts.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Security is integrated with Active Directory through logon authentication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and access control to objects in the directory. With a single network logon,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administrators can manage directory data and organization throughout their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network, and authorized network users can access resources anywhere on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the network. Policy-based administration eases the management of even the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most complex network.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For more information, see Windows Server 2003 Active Directory on the web:</w:t>
      </w:r>
    </w:p>
    <w:p w:rsidR="00962903" w:rsidRPr="00962903" w:rsidRDefault="002C10FE" w:rsidP="00962903">
      <w:pPr>
        <w:pStyle w:val="CSM7"/>
        <w:rPr>
          <w:lang w:val="en-US"/>
        </w:rPr>
      </w:pPr>
      <w:hyperlink r:id="rId19" w:history="1">
        <w:r w:rsidRPr="0060684C">
          <w:rPr>
            <w:rStyle w:val="af2"/>
            <w:lang w:val="en-US"/>
          </w:rPr>
          <w:t>http://www.microsoft.com/windowsserver2003/technologies/directory/activedi</w:t>
        </w:r>
      </w:hyperlink>
      <w:r w:rsidR="00962903" w:rsidRPr="00962903">
        <w:rPr>
          <w:lang w:val="en-US"/>
        </w:rPr>
        <w:t>rectory/default.mspx.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Active Directory also includes:</w:t>
      </w:r>
    </w:p>
    <w:p w:rsidR="00962903" w:rsidRPr="00962903" w:rsidRDefault="00962903" w:rsidP="002C10FE">
      <w:pPr>
        <w:pStyle w:val="CSM3"/>
      </w:pPr>
      <w:r w:rsidRPr="00962903">
        <w:t>A set of rules, the schema that defines the classes of objects and attributes</w:t>
      </w:r>
      <w:r w:rsidR="002C10FE" w:rsidRPr="002C10FE">
        <w:t xml:space="preserve"> </w:t>
      </w:r>
      <w:r w:rsidRPr="00962903">
        <w:t>contained in the directory, the constraints and limits on instances of these</w:t>
      </w:r>
      <w:r w:rsidR="002C10FE" w:rsidRPr="002C10FE">
        <w:t xml:space="preserve"> </w:t>
      </w:r>
      <w:r w:rsidRPr="00962903">
        <w:t>objects, and the format of their names.</w:t>
      </w:r>
    </w:p>
    <w:p w:rsidR="00962903" w:rsidRPr="00962903" w:rsidRDefault="00962903" w:rsidP="002C10FE">
      <w:pPr>
        <w:pStyle w:val="CSM3"/>
      </w:pPr>
      <w:r w:rsidRPr="00962903">
        <w:t>A global catalog that contains information about every object in the</w:t>
      </w:r>
      <w:r w:rsidR="002C10FE" w:rsidRPr="002C10FE">
        <w:t xml:space="preserve"> </w:t>
      </w:r>
      <w:r w:rsidRPr="00962903">
        <w:t>directory. This allows users and administrators to find directory information</w:t>
      </w:r>
      <w:r w:rsidR="002C10FE" w:rsidRPr="002C10FE">
        <w:t xml:space="preserve"> </w:t>
      </w:r>
      <w:r w:rsidRPr="00962903">
        <w:t>regardless of which domain in the directory actually contains the data.</w:t>
      </w:r>
    </w:p>
    <w:p w:rsidR="00962903" w:rsidRPr="00962903" w:rsidRDefault="00962903" w:rsidP="002C10FE">
      <w:pPr>
        <w:pStyle w:val="CSM3"/>
      </w:pPr>
      <w:r w:rsidRPr="00962903">
        <w:t>A query and index mechanism, so that objects and their properties can be</w:t>
      </w:r>
      <w:r w:rsidR="002C10FE" w:rsidRPr="002C10FE">
        <w:t xml:space="preserve"> </w:t>
      </w:r>
      <w:r w:rsidRPr="00962903">
        <w:t>published and found by network users or applications.</w:t>
      </w:r>
    </w:p>
    <w:p w:rsidR="00962903" w:rsidRPr="00962903" w:rsidRDefault="00962903" w:rsidP="002C10FE">
      <w:pPr>
        <w:pStyle w:val="CSM3"/>
      </w:pPr>
      <w:r w:rsidRPr="00962903">
        <w:t>A replication service that distributes directory data across a network. All</w:t>
      </w:r>
      <w:r w:rsidR="002C10FE" w:rsidRPr="002C10FE">
        <w:t xml:space="preserve"> </w:t>
      </w:r>
      <w:r w:rsidRPr="00962903">
        <w:t>domain controllers in a domain participate in replication and contain a</w:t>
      </w:r>
      <w:r w:rsidR="002C10FE" w:rsidRPr="002C10FE">
        <w:t xml:space="preserve"> </w:t>
      </w:r>
      <w:r w:rsidRPr="00962903">
        <w:t xml:space="preserve">complete copy of all </w:t>
      </w:r>
      <w:r w:rsidRPr="00962903">
        <w:lastRenderedPageBreak/>
        <w:t>directory information for their domain. Any change to</w:t>
      </w:r>
      <w:r w:rsidR="002C10FE" w:rsidRPr="002C10FE">
        <w:t xml:space="preserve"> </w:t>
      </w:r>
      <w:r w:rsidRPr="00962903">
        <w:t>directory data is replicated to all domain controllers in the domain.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Active Directory is essential to the CoordCom system and a good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knowledge and understanding is important.</w:t>
      </w:r>
    </w:p>
    <w:p w:rsidR="00962903" w:rsidRPr="00962903" w:rsidRDefault="00962903" w:rsidP="002C10FE">
      <w:pPr>
        <w:pStyle w:val="CSM30"/>
        <w:rPr>
          <w:lang w:val="en-US"/>
        </w:rPr>
      </w:pPr>
      <w:bookmarkStart w:id="27" w:name="_Toc476907125"/>
      <w:r w:rsidRPr="00962903">
        <w:rPr>
          <w:lang w:val="en-US"/>
        </w:rPr>
        <w:t>Active Directory Tools</w:t>
      </w:r>
      <w:bookmarkEnd w:id="27"/>
    </w:p>
    <w:p w:rsidR="00962903" w:rsidRPr="00962903" w:rsidRDefault="00962903" w:rsidP="002C10FE">
      <w:pPr>
        <w:pStyle w:val="CSM40"/>
      </w:pPr>
      <w:r w:rsidRPr="00962903">
        <w:t>Active Directory Users and Computers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Active Directory Users and Computers is a Microsoft Management Console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snap-in. It is started by selecting "Start", "Programs", "Administrative Tools",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and "Active Directory Users and Computers". Only members of the Domain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Admins or Enterprise Admins group can use this tool. This tool is used to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create, configure, locate, move, and delete objects including:</w:t>
      </w:r>
    </w:p>
    <w:p w:rsidR="00962903" w:rsidRPr="00962903" w:rsidRDefault="00962903" w:rsidP="002C10FE">
      <w:pPr>
        <w:pStyle w:val="CSM3"/>
      </w:pPr>
      <w:r w:rsidRPr="00962903">
        <w:t>User (automatically published)</w:t>
      </w:r>
    </w:p>
    <w:p w:rsidR="00962903" w:rsidRPr="00962903" w:rsidRDefault="00962903" w:rsidP="002C10FE">
      <w:pPr>
        <w:pStyle w:val="CSM3"/>
      </w:pPr>
      <w:r w:rsidRPr="00962903">
        <w:t>Group (automatically published)</w:t>
      </w:r>
    </w:p>
    <w:p w:rsidR="00962903" w:rsidRPr="00962903" w:rsidRDefault="00962903" w:rsidP="002C10FE">
      <w:pPr>
        <w:pStyle w:val="CSM3"/>
      </w:pPr>
      <w:r w:rsidRPr="00962903">
        <w:t>Computer (Those in the domain are automatically published)</w:t>
      </w:r>
    </w:p>
    <w:p w:rsidR="00962903" w:rsidRPr="00962903" w:rsidRDefault="00962903" w:rsidP="002C10FE">
      <w:pPr>
        <w:pStyle w:val="CSM3"/>
      </w:pPr>
      <w:r w:rsidRPr="00962903">
        <w:t>Contact (automatically published)</w:t>
      </w:r>
    </w:p>
    <w:p w:rsidR="00962903" w:rsidRPr="00962903" w:rsidRDefault="00962903" w:rsidP="002C10FE">
      <w:pPr>
        <w:pStyle w:val="CSM3"/>
      </w:pPr>
      <w:r w:rsidRPr="00962903">
        <w:t>Domain</w:t>
      </w:r>
    </w:p>
    <w:p w:rsidR="00962903" w:rsidRPr="00962903" w:rsidRDefault="00962903" w:rsidP="002C10FE">
      <w:pPr>
        <w:pStyle w:val="CSM3"/>
      </w:pPr>
      <w:r w:rsidRPr="00962903">
        <w:t>Organizational Unit (automatically published)</w:t>
      </w:r>
    </w:p>
    <w:p w:rsidR="00962903" w:rsidRPr="00962903" w:rsidRDefault="00962903" w:rsidP="002C10FE">
      <w:pPr>
        <w:pStyle w:val="CSM3"/>
      </w:pPr>
      <w:r w:rsidRPr="00962903">
        <w:t>Shared folder</w:t>
      </w:r>
    </w:p>
    <w:p w:rsidR="00962903" w:rsidRPr="00962903" w:rsidRDefault="00962903" w:rsidP="002C10FE">
      <w:pPr>
        <w:pStyle w:val="CSM3"/>
      </w:pPr>
      <w:r w:rsidRPr="00962903">
        <w:t>Printer (Most are automatically published)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It is also used to publish resources, control security and access to objects, and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set up administrative control of objects to users. Published resources allow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users to find and use them without knowing what server they reside on. Most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browse lists do not cross subnet boundaries, but published resources are seen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across subnets. These published resources may be browsed from "My Network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Places". The "Computer Management" administrative tool or "Active Directory</w:t>
      </w:r>
      <w:r w:rsidR="002C10FE" w:rsidRPr="002C10FE">
        <w:rPr>
          <w:lang w:val="en-US"/>
        </w:rPr>
        <w:t xml:space="preserve"> </w:t>
      </w:r>
      <w:r w:rsidRPr="00962903">
        <w:rPr>
          <w:lang w:val="en-US"/>
        </w:rPr>
        <w:t>Users and Computers" is used to publish resources in Active Directory.</w:t>
      </w:r>
    </w:p>
    <w:p w:rsidR="00A871DD" w:rsidRPr="00962903" w:rsidRDefault="00A871DD" w:rsidP="000D13D6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DB75D0" wp14:editId="4D435F97">
            <wp:extent cx="4782185" cy="4395247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6" t="19972" r="9824" b="38890"/>
                    <a:stretch/>
                  </pic:blipFill>
                  <pic:spPr bwMode="auto">
                    <a:xfrm>
                      <a:off x="0" y="0"/>
                      <a:ext cx="4783038" cy="439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0D13D6">
      <w:pPr>
        <w:pStyle w:val="CSMf8"/>
      </w:pPr>
      <w:r w:rsidRPr="00962903">
        <w:t>Figure 17</w:t>
      </w:r>
      <w:r w:rsidR="00A871DD" w:rsidRPr="00A871DD">
        <w:t xml:space="preserve"> </w:t>
      </w:r>
      <w:r w:rsidRPr="00962903">
        <w:t>Active Directory Users and Computers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computers are specified to be members of OU. It is important for the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correct Group Policies to be applied and also for the correct CoordCom region.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Figure 18</w:t>
      </w:r>
      <w:r w:rsidR="00A871DD">
        <w:t xml:space="preserve"> </w:t>
      </w:r>
      <w:r w:rsidRPr="00962903">
        <w:rPr>
          <w:lang w:val="en-US"/>
        </w:rPr>
        <w:t>Active Directory Workstations</w:t>
      </w:r>
    </w:p>
    <w:p w:rsidR="00962903" w:rsidRPr="00962903" w:rsidRDefault="00962903" w:rsidP="00A871DD">
      <w:pPr>
        <w:pStyle w:val="CSM40"/>
      </w:pPr>
      <w:r w:rsidRPr="00962903">
        <w:t>Active Directory Sites and Services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Active Directory uses multimaster replication, enabling any Windows domain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controller in the forest to service requests, including modifications to the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directory by users.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Authorized administrators provide information about the physical structure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of the network by publishing sites to Active Directory using Active Directory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Sites and Services. Active Directory uses this information to determine how to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replicate directory information and handle service requests.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 site represents a region of uniformly good network access, which can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be interpreted as being generally equivalent to local area network (LAN)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connectivity. LAN connectivity assumes high, inexpensive bandwidth that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allows similar and reliable network performance, regardless of which two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computers in the site are communicating. This quality of connectivity does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not indicate that all servers in the site must be on the same network segment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nor that hop counts between all servers must be identical. Rather, it can be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interpreted as the measure by which it is known that if a large amount of data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needed to be copied from one server to another, it would not matter which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servers were involved. If there is concern about such situations, consider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creating another site.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Computers are assigned to sites based on their location in a subnet or in a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set of well-connected subnets. Subnets provide a simple way to represent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network groupings, much the same way that postal codes conveniently group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mailing addresses. Subnets are formatted in terms that make it easy to post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 xml:space="preserve">physical </w:t>
      </w:r>
      <w:r w:rsidRPr="00962903">
        <w:rPr>
          <w:lang w:val="en-US"/>
        </w:rPr>
        <w:lastRenderedPageBreak/>
        <w:t>information about network connectivity to the directory. Having all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computers in one or more well-connected subnets also reinforces the standard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that all computers in a site must be well-connected, since computers in the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same subnet typically have better connections than an arbitrary selection of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computers on a network.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Figure 19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Active Directory Sites and Services</w:t>
      </w:r>
    </w:p>
    <w:p w:rsidR="00962903" w:rsidRPr="00962903" w:rsidRDefault="00962903" w:rsidP="00A871DD">
      <w:pPr>
        <w:pStyle w:val="CSM40"/>
      </w:pPr>
      <w:r w:rsidRPr="00962903">
        <w:t>Active Directory Domains and Trust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Active Directory Domains and Trusts snap-in provides a graphical view of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all domain trees in the forest. Using this tool, an administrator can manage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each of the domains in the forest, manage trust relationships between domains,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configure the mode of operation for each domain (native or mixed mode), and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configure the alternative User Principal Name (UPN) suffixes for the forest.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Figure 20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Active Directory Domains and Trust</w:t>
      </w:r>
    </w:p>
    <w:p w:rsidR="00962903" w:rsidRPr="00962903" w:rsidRDefault="00962903" w:rsidP="00A871DD">
      <w:pPr>
        <w:pStyle w:val="CSM40"/>
      </w:pPr>
      <w:r w:rsidRPr="00962903">
        <w:t>Group Polices Management</w:t>
      </w:r>
    </w:p>
    <w:p w:rsidR="00962903" w:rsidRPr="00962903" w:rsidRDefault="00962903" w:rsidP="00A871DD">
      <w:pPr>
        <w:pStyle w:val="CSM50"/>
        <w:rPr>
          <w:lang w:val="en-US"/>
        </w:rPr>
      </w:pPr>
      <w:r w:rsidRPr="00962903">
        <w:rPr>
          <w:lang w:val="en-US"/>
        </w:rPr>
        <w:t>Group Policy Overview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You can use Group Policy to manage the configurations on computers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throughout networks with domains based on Microsoft Windows Server. You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can also use Group Policy to meet service-level agreements. For example,</w:t>
      </w:r>
      <w:r w:rsidR="00A871DD" w:rsidRPr="00A871DD">
        <w:rPr>
          <w:lang w:val="en-US"/>
        </w:rPr>
        <w:t xml:space="preserve"> </w:t>
      </w:r>
      <w:r w:rsidRPr="00962903">
        <w:rPr>
          <w:lang w:val="en-US"/>
        </w:rPr>
        <w:t>you can make software available to users based on their security group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memberships and other criteria and to enforce the organization’s policies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regarding computer usage.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Group Policy depends on several technologies in Windows Server. These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include Active Directory, Domain Name System (DNS), and File Replication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Service (FRS). Group Policy is delivered to clients based on the placement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of both the computer and the user account in the Active Directory hierarchy.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In addition, Group Policy uses the security groups defined through Active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Directory to determine whether policies are applied, as well as to control who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can manage Group Policy in the organization. The interactions between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Group Policy and its supporting technologies make Group Policy flexible. It is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important to understand these interactions when troubleshooting Group Policy.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Before you work with Group Policy, you need a firm understanding of the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interactions between Group Policy and its supporting technologies and the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ways Group Policy objects themselves are managed, deployed, and applied.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white paper highlights some key points to keep in mind as you troubleshoot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Group Policy problems. For detailed information about Group Policy and the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various supporting technologies, see Designing a Managed Environment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(http://go.microsoft.com/fwlink/?LinkId=4755) in the Microsoft Windows Server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Deployment Kit.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Group Policy Management Console (GPMC) is the recommended tool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for managing Group Policy. GPMC is also an excellent troubleshooting tool.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If you have a licensed copy of Windows Server, GPMC is available to you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as a free download from the Microsoft.com Group Policy Home Page. It can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be installed on any computer running either Microsoft Windows Server or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Windows XP Professional. The computer that runs Windows XP Professional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must have Service Pack 1 or later and .NET Framework installed. You can</w:t>
      </w:r>
      <w:r w:rsidR="002244C6">
        <w:rPr>
          <w:lang w:val="en-US"/>
        </w:rPr>
        <w:t xml:space="preserve"> </w:t>
      </w:r>
      <w:r w:rsidRPr="00962903">
        <w:rPr>
          <w:lang w:val="en-US"/>
        </w:rPr>
        <w:t>use GPMC to manage Group Policy in domains based on Windows Server.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For more information, see Introduction to Group Policy for Windows Server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2003.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(</w:t>
      </w:r>
      <w:hyperlink r:id="rId21" w:history="1">
        <w:r w:rsidR="006F215C" w:rsidRPr="0060684C">
          <w:rPr>
            <w:rStyle w:val="af2"/>
            <w:lang w:val="en-US"/>
          </w:rPr>
          <w:t>http://go.microsoft.com/fwlink/?LinkId=14958</w:t>
        </w:r>
      </w:hyperlink>
      <w:r w:rsidRPr="00962903">
        <w:rPr>
          <w:lang w:val="en-US"/>
        </w:rPr>
        <w:t>).</w:t>
      </w:r>
    </w:p>
    <w:p w:rsidR="006F215C" w:rsidRDefault="006F215C" w:rsidP="00962903">
      <w:pPr>
        <w:pStyle w:val="CSM7"/>
        <w:rPr>
          <w:lang w:val="en-US"/>
        </w:rPr>
      </w:pPr>
    </w:p>
    <w:p w:rsidR="006F215C" w:rsidRPr="00962903" w:rsidRDefault="006F215C" w:rsidP="000D13D6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724400" cy="2643554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0" t="20240" r="10442" b="55021"/>
                    <a:stretch/>
                  </pic:blipFill>
                  <pic:spPr bwMode="auto">
                    <a:xfrm>
                      <a:off x="0" y="0"/>
                      <a:ext cx="4724400" cy="264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0D13D6">
      <w:pPr>
        <w:pStyle w:val="CSMf8"/>
      </w:pPr>
      <w:r w:rsidRPr="00962903">
        <w:t>Figure 21</w:t>
      </w:r>
      <w:r w:rsidR="006F215C">
        <w:t xml:space="preserve"> </w:t>
      </w:r>
      <w:r w:rsidRPr="00962903">
        <w:t>Group Polices Management</w:t>
      </w:r>
    </w:p>
    <w:p w:rsidR="00962903" w:rsidRPr="00962903" w:rsidRDefault="00962903" w:rsidP="006F215C">
      <w:pPr>
        <w:pStyle w:val="CSM40"/>
      </w:pPr>
      <w:r w:rsidRPr="00962903">
        <w:t>adsiedit.msc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GUI tool is a Microsoft Management Console (MMC) snap-in that acts as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a low-level editor for Active Directory. Network administrators can use Active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Directory Service Interfaces (ADSI) for common administrative tasks such as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adding, deleting, and moving objects with a directory service. Attributes for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each object viewed can be changed or deleted.</w:t>
      </w:r>
    </w:p>
    <w:p w:rsidR="006F215C" w:rsidRPr="00962903" w:rsidRDefault="006F215C" w:rsidP="000D13D6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D5FFEC" wp14:editId="7EC7F385">
            <wp:extent cx="4695093" cy="31066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4" t="15852" r="12845" b="55077"/>
                    <a:stretch/>
                  </pic:blipFill>
                  <pic:spPr bwMode="auto">
                    <a:xfrm>
                      <a:off x="0" y="0"/>
                      <a:ext cx="4695093" cy="310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0D13D6">
      <w:pPr>
        <w:pStyle w:val="CSMf8"/>
      </w:pPr>
      <w:r w:rsidRPr="00962903">
        <w:t>Figure 22</w:t>
      </w:r>
      <w:r w:rsidR="006F215C">
        <w:t xml:space="preserve"> </w:t>
      </w:r>
      <w:r w:rsidRPr="00962903">
        <w:t>Adsiedit</w:t>
      </w:r>
    </w:p>
    <w:p w:rsidR="00962903" w:rsidRPr="00962903" w:rsidRDefault="00962903" w:rsidP="000D13D6">
      <w:pPr>
        <w:pStyle w:val="CSM40"/>
      </w:pPr>
      <w:r w:rsidRPr="00962903">
        <w:t>Example of Domain Structure</w:t>
      </w:r>
    </w:p>
    <w:p w:rsidR="006F215C" w:rsidRDefault="006F215C" w:rsidP="00962903">
      <w:pPr>
        <w:pStyle w:val="CSM7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2DEDB5" wp14:editId="58E9EFFF">
            <wp:extent cx="5996940" cy="6151451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442" t="9491" r="7900" b="7692"/>
                    <a:stretch/>
                  </pic:blipFill>
                  <pic:spPr bwMode="auto">
                    <a:xfrm>
                      <a:off x="0" y="0"/>
                      <a:ext cx="5999807" cy="615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23</w:t>
      </w:r>
      <w:r w:rsidR="006F215C">
        <w:t xml:space="preserve"> </w:t>
      </w:r>
      <w:r w:rsidRPr="00962903">
        <w:t>Example of Domain Structure</w:t>
      </w:r>
    </w:p>
    <w:p w:rsidR="00962903" w:rsidRPr="00962903" w:rsidRDefault="00962903" w:rsidP="006F215C">
      <w:pPr>
        <w:pStyle w:val="CSM20"/>
        <w:rPr>
          <w:lang w:val="en-US"/>
        </w:rPr>
      </w:pPr>
      <w:bookmarkStart w:id="28" w:name="_Toc476907126"/>
      <w:r w:rsidRPr="00962903">
        <w:rPr>
          <w:lang w:val="en-US"/>
        </w:rPr>
        <w:t>DNS</w:t>
      </w:r>
      <w:bookmarkEnd w:id="28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DNS is an abbreviation for Domain Name System, a system for naming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computers and network services that is organized into a hierarchy of domains.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DNS naming is used in TCP/IP networks, such as the Internet, to locate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computers and services through user-friendly names. When a user enters a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DNS name in an application, DNS services can resolve the name to other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information associated with the name, such as an IP address. The DNS is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essential for Active Directory.</w:t>
      </w:r>
    </w:p>
    <w:p w:rsidR="006F215C" w:rsidRDefault="006F215C" w:rsidP="00962903">
      <w:pPr>
        <w:pStyle w:val="CSM7"/>
        <w:rPr>
          <w:lang w:val="en-US"/>
        </w:rPr>
      </w:pPr>
    </w:p>
    <w:p w:rsidR="006F215C" w:rsidRPr="00962903" w:rsidRDefault="006F215C" w:rsidP="00C17268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9B366B" wp14:editId="65837924">
            <wp:extent cx="4747846" cy="307721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5" t="23366" r="12451" b="47835"/>
                    <a:stretch/>
                  </pic:blipFill>
                  <pic:spPr bwMode="auto">
                    <a:xfrm>
                      <a:off x="0" y="0"/>
                      <a:ext cx="4748496" cy="307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24</w:t>
      </w:r>
      <w:r w:rsidR="006F215C">
        <w:t xml:space="preserve"> </w:t>
      </w:r>
      <w:r w:rsidRPr="00962903">
        <w:t>DNS</w:t>
      </w:r>
    </w:p>
    <w:p w:rsidR="00962903" w:rsidRPr="00962903" w:rsidRDefault="00962903" w:rsidP="006F215C">
      <w:pPr>
        <w:pStyle w:val="CSM20"/>
        <w:rPr>
          <w:lang w:val="en-US"/>
        </w:rPr>
      </w:pPr>
      <w:bookmarkStart w:id="29" w:name="_Toc476907127"/>
      <w:r w:rsidRPr="00962903">
        <w:rPr>
          <w:lang w:val="en-US"/>
        </w:rPr>
        <w:t>Cluster Administrator</w:t>
      </w:r>
      <w:bookmarkEnd w:id="29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Some CoordCom system use Windows Cluster.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Administrators use cluster management applications to configure, control, and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monitor clusters.Cluster Administrator is an example of a cluster management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application. Any system, regardless of whether it is a cluster node, can install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Cluster Administrator.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Cluster Administrator allows administrators to manage cluster objects, establish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groups, initiate failover, handle maintenance, and monitor cluster activity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through a convenient graphical interface. Third-party developers can extend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the functionality of Cluster Administrator by implementing extension DLLs.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Note:</w:t>
      </w:r>
      <w:r w:rsidR="00C17268">
        <w:rPr>
          <w:lang w:val="en-US"/>
        </w:rPr>
        <w:t xml:space="preserve"> </w:t>
      </w:r>
      <w:r w:rsidRPr="00962903">
        <w:rPr>
          <w:lang w:val="en-US"/>
        </w:rPr>
        <w:t>When you use Cluster Administrator to create a new File Share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resource, permissions for the Everyone group for that file share are set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to read-only by default. You can change the default permissions by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modifying the Security Property for File Shares.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For more information on Cluster Administrator, see the documentation included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with the operating system or the built in help system in the operating system.</w:t>
      </w:r>
    </w:p>
    <w:p w:rsidR="006F215C" w:rsidRPr="006F215C" w:rsidRDefault="006F215C" w:rsidP="00C17268">
      <w:pPr>
        <w:pStyle w:val="CSMf7"/>
      </w:pPr>
      <w:r>
        <w:rPr>
          <w:noProof/>
        </w:rPr>
        <w:lastRenderedPageBreak/>
        <w:drawing>
          <wp:inline distT="0" distB="0" distL="0" distR="0" wp14:anchorId="4DC4A504" wp14:editId="0BFB5FF3">
            <wp:extent cx="4730261" cy="2239108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8" t="16181" r="10268" b="62859"/>
                    <a:stretch/>
                  </pic:blipFill>
                  <pic:spPr bwMode="auto">
                    <a:xfrm>
                      <a:off x="0" y="0"/>
                      <a:ext cx="4731922" cy="223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25</w:t>
      </w:r>
      <w:r w:rsidR="006F215C">
        <w:t xml:space="preserve"> </w:t>
      </w:r>
      <w:r w:rsidRPr="00962903">
        <w:t>Cluster Administrator</w:t>
      </w:r>
    </w:p>
    <w:p w:rsidR="00962903" w:rsidRPr="00962903" w:rsidRDefault="00962903" w:rsidP="006F215C">
      <w:pPr>
        <w:pStyle w:val="CSM20"/>
        <w:rPr>
          <w:lang w:val="en-US"/>
        </w:rPr>
      </w:pPr>
      <w:bookmarkStart w:id="30" w:name="_Toc476907128"/>
      <w:r w:rsidRPr="00962903">
        <w:rPr>
          <w:lang w:val="en-US"/>
        </w:rPr>
        <w:t>Microsoft SQL Server Management Studio</w:t>
      </w:r>
      <w:bookmarkEnd w:id="30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SQL Server Management Studio is used to manage the SQL server or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manipulate the database directly.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Warning!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Use this tool with caution and only together with Ericsson support personnel.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SQL Server Management Studio is a graphical tool you can use for just about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anything you need to do to manage your server and its databases (see the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following figure). SQL Server Management Studio is the easiest way to access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settings, databases, security, Data Transformation Services, and replication.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You can even use it to browse the data in your tables and views, although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I don't recommend it for that purpose because it can prevent the users from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accessing the data in a way you may not expect (a behavior called locking).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primary concept behind the SQL Server Management Studio is that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there are objects in the left pane of the tool in a tree format; that is, there are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parents and children that logically belong together. For instance, the databases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object has databases that are underneath it. If these objects and children are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nouns (things), then verbs (actions) applying to those things are accessed by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right-clicking them. The actions change based on the object; for example, the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databases object has Create new database, while a particular database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object has Backup database. A great way to learn more about the SQL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Server Management Studio is to expand and right-click each object, one at a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time. (You may not want to actually perform these actions; some of them are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CoordCom Troubleshooting Guide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dangerous.) If you see something that you don't immediately understand, mark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that down as an item to research further.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SQL Server Management Studio tool is installed on the server by default,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but it can also be installed on another system. The important thing to remember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if managing a server remotely is that what you do remotely is happening on the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server. If you are managing a remote server from your workstation, actions as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a backup to C: are sent to the C: of the remote server and not to the C: of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the local workstation.</w:t>
      </w:r>
    </w:p>
    <w:p w:rsidR="006F215C" w:rsidRPr="00962903" w:rsidRDefault="006F215C" w:rsidP="00C17268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754880" cy="270510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9" t="29969" r="12595" b="44699"/>
                    <a:stretch/>
                  </pic:blipFill>
                  <pic:spPr bwMode="auto">
                    <a:xfrm>
                      <a:off x="0" y="0"/>
                      <a:ext cx="47548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26</w:t>
      </w:r>
      <w:r w:rsidR="006F215C">
        <w:t xml:space="preserve"> </w:t>
      </w:r>
      <w:r w:rsidRPr="00962903">
        <w:t>SQL Server Management Studio</w:t>
      </w:r>
    </w:p>
    <w:p w:rsidR="00962903" w:rsidRPr="00962903" w:rsidRDefault="00962903" w:rsidP="006F215C">
      <w:pPr>
        <w:pStyle w:val="CSM20"/>
        <w:rPr>
          <w:lang w:val="en-US"/>
        </w:rPr>
      </w:pPr>
      <w:bookmarkStart w:id="31" w:name="_Toc476907129"/>
      <w:r w:rsidRPr="00962903">
        <w:rPr>
          <w:lang w:val="en-US"/>
        </w:rPr>
        <w:t>New Query in Microsoft SQL</w:t>
      </w:r>
      <w:bookmarkEnd w:id="31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tool is used to execute SQL commands into the database.</w:t>
      </w:r>
    </w:p>
    <w:p w:rsidR="00962903" w:rsidRPr="00962903" w:rsidRDefault="00962903" w:rsidP="006F215C">
      <w:pPr>
        <w:pStyle w:val="CSMf1"/>
        <w:rPr>
          <w:lang w:val="en-US"/>
        </w:rPr>
      </w:pPr>
      <w:r w:rsidRPr="00962903">
        <w:rPr>
          <w:lang w:val="en-US"/>
        </w:rPr>
        <w:t>Warning!</w:t>
      </w:r>
    </w:p>
    <w:p w:rsidR="00962903" w:rsidRPr="00962903" w:rsidRDefault="00962903" w:rsidP="006F215C">
      <w:pPr>
        <w:pStyle w:val="CSMf1"/>
        <w:rPr>
          <w:lang w:val="en-US"/>
        </w:rPr>
      </w:pPr>
      <w:r w:rsidRPr="00962903">
        <w:rPr>
          <w:lang w:val="en-US"/>
        </w:rPr>
        <w:t>Use this tool with caution and only together with Ericsson support personnel.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To access the SQL New Query part of SQL Server Management Studio click on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the New Query button in the upper left part of the SQL Server Management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Studio window.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New Query in SQL Server Management Studio is the graphical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command-driven method to manage the SQL server and more (see the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following figure).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New Query in SQL Server Management Studio is the tool of choice for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most developers. In this tool, you type commands, or press a key or click an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icon to execute the commands. You can check the syntax before you execute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the commands, observe their proposed plan of execution, time them, and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analyze their use of indexes.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SQL Server Management Studio has a left pane (which can be turned off),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called the Object Explorer. The Object Explorer allows quick access to all the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objects on the server and like the rest of SQL Server Management Studio,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has a right-click-for-actions function. These actions include scripting options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that will create the Structured Query Language (SQL) for selecting, updating,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adding, and deleting data in tables and views.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Viewing data is best done with this tool because you can limit the data returned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by the server. Another advantage is that during the query you can specify the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type of locking you want, giving you more control over the way you affect users.</w:t>
      </w:r>
    </w:p>
    <w:p w:rsidR="00E8262C" w:rsidRDefault="00E8262C" w:rsidP="00C17268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724400" cy="26212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3" t="40145" r="10592" b="35326"/>
                    <a:stretch/>
                  </pic:blipFill>
                  <pic:spPr bwMode="auto">
                    <a:xfrm>
                      <a:off x="0" y="0"/>
                      <a:ext cx="47244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27</w:t>
      </w:r>
      <w:r w:rsidR="006F215C">
        <w:t xml:space="preserve"> </w:t>
      </w:r>
      <w:r w:rsidRPr="00962903">
        <w:t>New Query in SQL Server Management Studio</w:t>
      </w:r>
    </w:p>
    <w:p w:rsidR="00962903" w:rsidRPr="00962903" w:rsidRDefault="00962903" w:rsidP="006F215C">
      <w:pPr>
        <w:pStyle w:val="CSM20"/>
        <w:rPr>
          <w:lang w:val="en-US"/>
        </w:rPr>
      </w:pPr>
      <w:bookmarkStart w:id="32" w:name="_Toc476907130"/>
      <w:r w:rsidRPr="00962903">
        <w:rPr>
          <w:lang w:val="en-US"/>
        </w:rPr>
        <w:t>SQL Server Profiler</w:t>
      </w:r>
      <w:bookmarkEnd w:id="32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Microsoft SQL Server Profiler is a graphical user interface to SQL Trace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for monitoring an instance of the SQL Server Database Engine or Analysis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Services. You can capture and save data about each event to a file or table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to analyze later.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To run SQL Server Profiler, on the Start menu, point to Programs, Microsoft</w:t>
      </w:r>
      <w:r w:rsidR="006F215C">
        <w:rPr>
          <w:lang w:val="en-US"/>
        </w:rPr>
        <w:t xml:space="preserve"> </w:t>
      </w:r>
      <w:r w:rsidRPr="00962903">
        <w:rPr>
          <w:lang w:val="en-US"/>
        </w:rPr>
        <w:t>SQL Server, Performance Tools, and then click SQL Server Profiler.</w:t>
      </w:r>
    </w:p>
    <w:p w:rsidR="00962903" w:rsidRPr="00962903" w:rsidRDefault="00962903" w:rsidP="00E8262C">
      <w:pPr>
        <w:pStyle w:val="CSM12"/>
      </w:pPr>
      <w:bookmarkStart w:id="33" w:name="_Toc476907131"/>
      <w:r w:rsidRPr="00962903">
        <w:lastRenderedPageBreak/>
        <w:t>CoordCom Tools</w:t>
      </w:r>
      <w:bookmarkEnd w:id="33"/>
    </w:p>
    <w:p w:rsidR="00962903" w:rsidRPr="00962903" w:rsidRDefault="00962903" w:rsidP="00E8262C">
      <w:pPr>
        <w:pStyle w:val="CSM20"/>
        <w:rPr>
          <w:lang w:val="en-US"/>
        </w:rPr>
      </w:pPr>
      <w:bookmarkStart w:id="34" w:name="_Toc476907132"/>
      <w:r w:rsidRPr="00962903">
        <w:rPr>
          <w:lang w:val="en-US"/>
        </w:rPr>
        <w:t>Overview</w:t>
      </w:r>
      <w:bookmarkEnd w:id="34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Example of a CoordCom system</w:t>
      </w:r>
    </w:p>
    <w:p w:rsidR="00E8262C" w:rsidRDefault="00E8262C" w:rsidP="00962903">
      <w:pPr>
        <w:pStyle w:val="CSM7"/>
        <w:rPr>
          <w:lang w:val="en-US"/>
        </w:rPr>
      </w:pPr>
    </w:p>
    <w:p w:rsidR="00E8262C" w:rsidRDefault="00E8262C" w:rsidP="00C17268">
      <w:pPr>
        <w:pStyle w:val="CSMf7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283EB9" wp14:editId="3B0D1357">
            <wp:extent cx="6167438" cy="38100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856" t="14512" r="14699" b="9358"/>
                    <a:stretch/>
                  </pic:blipFill>
                  <pic:spPr bwMode="auto">
                    <a:xfrm>
                      <a:off x="0" y="0"/>
                      <a:ext cx="6172158" cy="381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28</w:t>
      </w:r>
      <w:r w:rsidR="00E8262C">
        <w:t xml:space="preserve"> </w:t>
      </w:r>
      <w:r w:rsidRPr="00962903">
        <w:t>Example of a CoordCom system</w:t>
      </w:r>
    </w:p>
    <w:p w:rsidR="00962903" w:rsidRPr="00962903" w:rsidRDefault="00962903" w:rsidP="00E8262C">
      <w:pPr>
        <w:pStyle w:val="CSM30"/>
        <w:rPr>
          <w:lang w:val="en-US"/>
        </w:rPr>
      </w:pPr>
      <w:bookmarkStart w:id="35" w:name="_Toc476907133"/>
      <w:r w:rsidRPr="00962903">
        <w:rPr>
          <w:lang w:val="en-US"/>
        </w:rPr>
        <w:t>CoordCom System Services</w:t>
      </w:r>
      <w:bookmarkEnd w:id="35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CoordCom system services can be set up to run in a clustered environment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or a standard Windows environment.</w:t>
      </w:r>
    </w:p>
    <w:p w:rsidR="00962903" w:rsidRPr="00962903" w:rsidRDefault="00962903" w:rsidP="00C17268">
      <w:pPr>
        <w:pStyle w:val="CSMf6"/>
      </w:pPr>
      <w:r w:rsidRPr="00962903">
        <w:t>Table 1</w:t>
      </w:r>
      <w:r w:rsidR="00C17268">
        <w:t xml:space="preserve"> </w:t>
      </w:r>
      <w:r w:rsidRPr="00962903">
        <w:t>CoordCom system services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93"/>
        <w:gridCol w:w="5852"/>
      </w:tblGrid>
      <w:tr w:rsidR="0032461A" w:rsidRPr="0032461A" w:rsidTr="00053843">
        <w:tc>
          <w:tcPr>
            <w:tcW w:w="0" w:type="auto"/>
          </w:tcPr>
          <w:p w:rsidR="0032461A" w:rsidRPr="0032461A" w:rsidRDefault="0032461A" w:rsidP="00C17268">
            <w:pPr>
              <w:pStyle w:val="CSMf4"/>
              <w:rPr>
                <w:lang w:val="en-US"/>
              </w:rPr>
            </w:pPr>
            <w:r w:rsidRPr="0032461A">
              <w:rPr>
                <w:lang w:val="en-US"/>
              </w:rPr>
              <w:t>ACD – Automatic Call Distributor</w:t>
            </w:r>
          </w:p>
        </w:tc>
        <w:tc>
          <w:tcPr>
            <w:tcW w:w="0" w:type="auto"/>
          </w:tcPr>
          <w:p w:rsidR="0032461A" w:rsidRPr="0032461A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Automatic Call Distributor is responsible for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distributing Calls to the Operator Positions (clients)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according to their work choice selection at login locally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or remote. The Calls could be phone calls, automatic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alarms, reminders and so on. Only one Operator is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able to answer a specific Call.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32461A" w:rsidRDefault="0032461A" w:rsidP="00C17268">
            <w:pPr>
              <w:pStyle w:val="CSMf4"/>
              <w:rPr>
                <w:lang w:val="en-US"/>
              </w:rPr>
            </w:pPr>
            <w:r w:rsidRPr="0032461A">
              <w:rPr>
                <w:lang w:val="en-US"/>
              </w:rPr>
              <w:t>AGW – AddressGateway</w:t>
            </w:r>
          </w:p>
        </w:tc>
        <w:tc>
          <w:tcPr>
            <w:tcW w:w="0" w:type="auto"/>
          </w:tcPr>
          <w:p w:rsidR="0032461A" w:rsidRPr="0032461A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Based on an incoming A-number the Address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gateway queries an external subscriber database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interface for subscriber information. The AGW has a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generic subscriber information exchange interface.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32461A" w:rsidRDefault="0032461A" w:rsidP="00C17268">
            <w:pPr>
              <w:pStyle w:val="CSMf4"/>
              <w:rPr>
                <w:lang w:val="en-US"/>
              </w:rPr>
            </w:pPr>
            <w:r w:rsidRPr="0032461A">
              <w:rPr>
                <w:lang w:val="en-US"/>
              </w:rPr>
              <w:t>ALM – Alarm Manager</w:t>
            </w:r>
          </w:p>
        </w:tc>
        <w:tc>
          <w:tcPr>
            <w:tcW w:w="0" w:type="auto"/>
          </w:tcPr>
          <w:p w:rsidR="0032461A" w:rsidRPr="0032461A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Alarm Manager is responsible for the handling of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automatic alarms. The alarms are processed, cases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are created if applicable and Calls are generated and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distributed using ACD. It communicates with external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alarm receiver as CCAR.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32461A" w:rsidRDefault="0032461A" w:rsidP="00C17268">
            <w:pPr>
              <w:pStyle w:val="CSMf4"/>
              <w:rPr>
                <w:lang w:val="en-US"/>
              </w:rPr>
            </w:pPr>
            <w:r w:rsidRPr="0032461A">
              <w:rPr>
                <w:lang w:val="en-US"/>
              </w:rPr>
              <w:lastRenderedPageBreak/>
              <w:t>ALT – Alert Manager</w:t>
            </w:r>
          </w:p>
        </w:tc>
        <w:tc>
          <w:tcPr>
            <w:tcW w:w="0" w:type="auto"/>
          </w:tcPr>
          <w:p w:rsidR="0032461A" w:rsidRPr="0032461A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Alert Manager handles mobilization of fire</w:t>
            </w:r>
            <w:r w:rsidR="00F02EF7"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stations, police stations and so on. The Operator</w:t>
            </w:r>
            <w:r w:rsidR="00F02EF7"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activates the mobilization (usually from an action plan)</w:t>
            </w:r>
            <w:r w:rsidR="00F02EF7"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and ALT is responsible for the communication with the</w:t>
            </w:r>
            <w:r w:rsidR="00F02EF7"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external equipment and the feedback to the Operator.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APS – Application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Supervisor</w:t>
            </w:r>
          </w:p>
          <w:p w:rsidR="0032461A" w:rsidRPr="0032461A" w:rsidRDefault="0032461A" w:rsidP="00C17268">
            <w:pPr>
              <w:pStyle w:val="CSMf4"/>
              <w:rPr>
                <w:lang w:val="en-US"/>
              </w:rPr>
            </w:pPr>
          </w:p>
        </w:tc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Application Supervisor process monitors that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all processes are up and running. This process in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configured from the CoordCom Software Supervisor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program.</w:t>
            </w:r>
          </w:p>
          <w:p w:rsidR="0032461A" w:rsidRPr="00962903" w:rsidRDefault="0032461A" w:rsidP="00C17268">
            <w:pPr>
              <w:pStyle w:val="CSMf4"/>
              <w:rPr>
                <w:lang w:val="en-US"/>
              </w:rPr>
            </w:pP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AVL – Automatic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Vehicle Location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System</w:t>
            </w:r>
          </w:p>
        </w:tc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Automatic Vehicle Location System process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handles communication with the position system of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the resources (vehicles) in the system. This makes it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possible to know exactly where all the resources are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located. Optional process.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BAT – Batch Job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Manager</w:t>
            </w:r>
          </w:p>
        </w:tc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Batch Job Manager runs scheduled batch files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and database scripts.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CTM – Catalogue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Manager</w:t>
            </w:r>
          </w:p>
        </w:tc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Catalogue Manager, this is the process in CoordCom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that connects to the catalogue service (CAT). CTM is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only used in the Swedish solution.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DBS – Database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Supervisor</w:t>
            </w:r>
          </w:p>
        </w:tc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Database Supervisor process monitors that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the contact and communication with the database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work properly. This process in configured from the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CoordCom Software Supervisor program.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DRM – DigitalRadio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Managment</w:t>
            </w:r>
          </w:p>
        </w:tc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Digital Radio Manager manages various Digital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Radio functions, such as radio groups.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ECL – eCall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Manager</w:t>
            </w:r>
          </w:p>
        </w:tc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eCall Manager is responsible for the handling of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eCall’s. The eCalls are processed, cases are created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and Calls are generated and distributed using ACD.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It communicates with external In-Vehicle Systems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according to the eCall standard.</w:t>
            </w:r>
          </w:p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Note: The eCall feature is implemented only for test,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trial and demo purposes in this version of CoordCom.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ECM – ExportCase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Manager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Export Case Manager exports Case data to an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external system via the ECM interface.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EGW – E-mail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Gateway</w:t>
            </w:r>
          </w:p>
        </w:tc>
        <w:tc>
          <w:tcPr>
            <w:tcW w:w="0" w:type="auto"/>
          </w:tcPr>
          <w:p w:rsidR="0032461A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E-mail Gateway handles communication with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SMTP servers. Both in- and outgoing mails are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handled by EGW.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EIH – ExternalInterf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aceHost</w:t>
            </w:r>
          </w:p>
        </w:tc>
        <w:tc>
          <w:tcPr>
            <w:tcW w:w="0" w:type="auto"/>
          </w:tcPr>
          <w:p w:rsidR="0032461A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External Interface Host acts as a generic interface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towards all adaptor services.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ELM – Emergency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Location Manager</w:t>
            </w:r>
          </w:p>
        </w:tc>
        <w:tc>
          <w:tcPr>
            <w:tcW w:w="0" w:type="auto"/>
          </w:tcPr>
          <w:p w:rsidR="0032461A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Emergency Location Manager handles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communication with mobile operators and retrieve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information about the position of mobile phones.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FCT – FixedCellular</w:t>
            </w:r>
          </w:p>
        </w:tc>
        <w:tc>
          <w:tcPr>
            <w:tcW w:w="0" w:type="auto"/>
          </w:tcPr>
          <w:p w:rsidR="0032461A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FCT handles communication with SMS-C:s via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an external FWT equipment. The communication is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performed via the air interface. Both in- and outgoing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messages are handled by FCT.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FEM – File Encoding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Manager</w:t>
            </w:r>
          </w:p>
        </w:tc>
        <w:tc>
          <w:tcPr>
            <w:tcW w:w="0" w:type="auto"/>
          </w:tcPr>
          <w:p w:rsidR="0032461A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File Encoding Manager encodes sound files into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an mp3-format. The mp3 files are then stored in a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file share, which is accessible for other processes in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the system.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lastRenderedPageBreak/>
              <w:t>HIS – History</w:t>
            </w:r>
          </w:p>
        </w:tc>
        <w:tc>
          <w:tcPr>
            <w:tcW w:w="0" w:type="auto"/>
          </w:tcPr>
          <w:p w:rsidR="0032461A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History process handles the removal of old data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in the system. After a configured time data can be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moved into a historical database, thus increasing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performance of the system, and after another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configured time the data can be deleted.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Default="0032461A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 xml:space="preserve">MAP – Map Manager </w:t>
            </w:r>
          </w:p>
          <w:p w:rsidR="0032461A" w:rsidRPr="00962903" w:rsidRDefault="0032461A" w:rsidP="00C17268">
            <w:pPr>
              <w:pStyle w:val="CSMf4"/>
              <w:rPr>
                <w:lang w:val="en-US"/>
              </w:rPr>
            </w:pPr>
          </w:p>
        </w:tc>
        <w:tc>
          <w:tcPr>
            <w:tcW w:w="0" w:type="auto"/>
          </w:tcPr>
          <w:p w:rsidR="0032461A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Map Manager handles communication with the</w:t>
            </w:r>
            <w:r w:rsidR="00F02EF7"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GIS application. If an Operator wants to show on the</w:t>
            </w:r>
            <w:r w:rsidR="00F02EF7"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map where a specific case is located, or if he or she</w:t>
            </w:r>
            <w:r w:rsidR="00F02EF7"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performs actions in the GIS application that has an</w:t>
            </w:r>
            <w:r w:rsidR="00F02EF7"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effect on the case or a resource, MAP processes the</w:t>
            </w:r>
            <w:r w:rsidR="00F02EF7"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information.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MGM –Message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Manager</w:t>
            </w:r>
          </w:p>
        </w:tc>
        <w:tc>
          <w:tcPr>
            <w:tcW w:w="0" w:type="auto"/>
          </w:tcPr>
          <w:p w:rsidR="0032461A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Message Manager handles external data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communication, for example SMS, e-mail, fax and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FTP. It uses bearers such as TCP, X.25 and Mobitex.</w:t>
            </w:r>
          </w:p>
        </w:tc>
      </w:tr>
      <w:tr w:rsidR="0032461A" w:rsidRPr="0032461A" w:rsidTr="00053843">
        <w:tc>
          <w:tcPr>
            <w:tcW w:w="0" w:type="auto"/>
          </w:tcPr>
          <w:p w:rsidR="0032461A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MHR – Modem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Handler</w:t>
            </w:r>
          </w:p>
        </w:tc>
        <w:tc>
          <w:tcPr>
            <w:tcW w:w="0" w:type="auto"/>
          </w:tcPr>
          <w:p w:rsidR="0032461A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Modem Handler is used when communicating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with text phones.</w:t>
            </w:r>
          </w:p>
        </w:tc>
      </w:tr>
      <w:tr w:rsidR="00F41C1E" w:rsidRPr="0032461A" w:rsidTr="00053843">
        <w:tc>
          <w:tcPr>
            <w:tcW w:w="0" w:type="auto"/>
          </w:tcPr>
          <w:p w:rsidR="00F41C1E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MTX – Mobitex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Gateway</w:t>
            </w:r>
          </w:p>
        </w:tc>
        <w:tc>
          <w:tcPr>
            <w:tcW w:w="0" w:type="auto"/>
          </w:tcPr>
          <w:p w:rsidR="00F41C1E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Mobitex Gateway handles communication using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 mobitex bearer.</w:t>
            </w:r>
          </w:p>
          <w:p w:rsidR="00F41C1E" w:rsidRPr="00962903" w:rsidRDefault="00F41C1E" w:rsidP="00C17268">
            <w:pPr>
              <w:pStyle w:val="CSMf4"/>
              <w:rPr>
                <w:lang w:val="en-US"/>
              </w:rPr>
            </w:pPr>
          </w:p>
        </w:tc>
      </w:tr>
      <w:tr w:rsidR="00F41C1E" w:rsidRPr="0032461A" w:rsidTr="00053843">
        <w:tc>
          <w:tcPr>
            <w:tcW w:w="0" w:type="auto"/>
          </w:tcPr>
          <w:p w:rsidR="00F41C1E" w:rsidRPr="00962903" w:rsidRDefault="00F41C1E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NET – Network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Manager</w:t>
            </w:r>
          </w:p>
          <w:p w:rsidR="00F41C1E" w:rsidRPr="00962903" w:rsidRDefault="00F41C1E" w:rsidP="00C17268">
            <w:pPr>
              <w:pStyle w:val="CSMf4"/>
              <w:rPr>
                <w:lang w:val="en-US"/>
              </w:rPr>
            </w:pPr>
          </w:p>
        </w:tc>
        <w:tc>
          <w:tcPr>
            <w:tcW w:w="0" w:type="auto"/>
          </w:tcPr>
          <w:p w:rsidR="00F41C1E" w:rsidRPr="00962903" w:rsidRDefault="00F41C1E" w:rsidP="00C17268">
            <w:pPr>
              <w:pStyle w:val="CSMf4"/>
              <w:rPr>
                <w:lang w:val="en-US"/>
              </w:rPr>
            </w:pPr>
            <w:r w:rsidRPr="00F41C1E">
              <w:rPr>
                <w:sz w:val="28"/>
                <w:lang w:val="en-US"/>
              </w:rPr>
              <w:t>The Network Manager is used for availability</w:t>
            </w:r>
            <w:r>
              <w:rPr>
                <w:sz w:val="28"/>
                <w:lang w:val="en-US"/>
              </w:rPr>
              <w:t xml:space="preserve"> </w:t>
            </w:r>
            <w:r w:rsidRPr="00F41C1E">
              <w:rPr>
                <w:sz w:val="28"/>
                <w:lang w:val="en-US"/>
              </w:rPr>
              <w:t>purposes. Whenever a process in the system cannot</w:t>
            </w:r>
            <w:r>
              <w:rPr>
                <w:sz w:val="28"/>
                <w:lang w:val="en-US"/>
              </w:rPr>
              <w:t xml:space="preserve"> </w:t>
            </w:r>
            <w:r w:rsidRPr="00F41C1E">
              <w:rPr>
                <w:sz w:val="28"/>
                <w:lang w:val="en-US"/>
              </w:rPr>
              <w:t>be reached, NET is used to see if the problem is</w:t>
            </w:r>
            <w:r>
              <w:rPr>
                <w:sz w:val="28"/>
                <w:lang w:val="en-US"/>
              </w:rPr>
              <w:t xml:space="preserve"> </w:t>
            </w:r>
            <w:r w:rsidRPr="00F41C1E">
              <w:rPr>
                <w:sz w:val="28"/>
                <w:lang w:val="en-US"/>
              </w:rPr>
              <w:t>network related or not.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OMT – Operator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Middle Tier</w:t>
            </w:r>
          </w:p>
        </w:tc>
        <w:tc>
          <w:tcPr>
            <w:tcW w:w="0" w:type="auto"/>
          </w:tcPr>
          <w:p w:rsidR="00053843" w:rsidRPr="00F41C1E" w:rsidRDefault="00053843" w:rsidP="00C17268">
            <w:pPr>
              <w:pStyle w:val="CSMf4"/>
              <w:rPr>
                <w:sz w:val="28"/>
                <w:lang w:val="en-US"/>
              </w:rPr>
            </w:pPr>
            <w:r w:rsidRPr="00962903">
              <w:rPr>
                <w:lang w:val="en-US"/>
              </w:rPr>
              <w:t>The Operator Middle Tier process is used to increase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performance for the Operator application. Database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heavy transactions are handled in OMT to decrease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the traffic between database server and the Operator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Positions.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ORS – OptionalPositionReferenceSystem</w:t>
            </w:r>
          </w:p>
        </w:tc>
        <w:tc>
          <w:tcPr>
            <w:tcW w:w="0" w:type="auto"/>
          </w:tcPr>
          <w:p w:rsidR="00053843" w:rsidRPr="00F41C1E" w:rsidRDefault="00053843" w:rsidP="00C17268">
            <w:pPr>
              <w:pStyle w:val="CSMf4"/>
              <w:rPr>
                <w:sz w:val="28"/>
                <w:lang w:val="en-US"/>
              </w:rPr>
            </w:pPr>
            <w:r w:rsidRPr="00962903">
              <w:rPr>
                <w:lang w:val="en-US"/>
              </w:rPr>
              <w:t>The Optional Position Reference system converts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coordinates from an optional reference system to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WGS84.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REF – RefreshManager</w:t>
            </w:r>
          </w:p>
        </w:tc>
        <w:tc>
          <w:tcPr>
            <w:tcW w:w="0" w:type="auto"/>
          </w:tcPr>
          <w:p w:rsidR="00053843" w:rsidRPr="00F41C1E" w:rsidRDefault="00053843" w:rsidP="00C17268">
            <w:pPr>
              <w:pStyle w:val="CSMf4"/>
              <w:rPr>
                <w:sz w:val="28"/>
                <w:lang w:val="en-US"/>
              </w:rPr>
            </w:pPr>
            <w:r w:rsidRPr="00962903">
              <w:rPr>
                <w:lang w:val="en-US"/>
              </w:rPr>
              <w:t>The Refresh Manager serves all clients with refresh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signals. When a Case or Overview is changed, REF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sends refresh signals to all clients subscribing on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actual refresh signals.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REP – Report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Manager</w:t>
            </w:r>
          </w:p>
        </w:tc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Report Manager handles creating and exporting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of statistical reports. The system can create manually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 xml:space="preserve">or automatic reports in many different formats. 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RSS – ReadinessRuleSurveillanceManager</w:t>
            </w:r>
          </w:p>
        </w:tc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Readiness Rule Surveillance Manager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coordinates major resource handling work.</w:t>
            </w:r>
            <w:r>
              <w:rPr>
                <w:lang w:val="en-US"/>
              </w:rPr>
              <w:t xml:space="preserve"> 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SMSGW – SMSGateway</w:t>
            </w:r>
          </w:p>
        </w:tc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SMS Gateway handles communication between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the system and the external communication net.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SMS – SMS Proxy</w:t>
            </w:r>
          </w:p>
        </w:tc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SMS Proxy handles communication with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SMS-C:s. Both in- and outgoing messages are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handled by SMS.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TCM – Telematic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Manager</w:t>
            </w:r>
          </w:p>
        </w:tc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Telematic Manager handles voice connections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in the system. This includes telephony, radio and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voice messages. Incoming phone or radio calls are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 xml:space="preserve">processed and distributed </w:t>
            </w:r>
            <w:r w:rsidRPr="00962903">
              <w:rPr>
                <w:lang w:val="en-US"/>
              </w:rPr>
              <w:lastRenderedPageBreak/>
              <w:t>using ACD. Call control for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outgoing calls are processed and TCM communicates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with the corresponding CXE services.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lastRenderedPageBreak/>
              <w:t>TIM – Timer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Manager</w:t>
            </w:r>
          </w:p>
        </w:tc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Time Manager, generates Case surveillance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calls for cases, resources or delayed action plan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instructions.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TNA – TacticalNumberAllocationService</w:t>
            </w:r>
          </w:p>
        </w:tc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Tactical Number Allocation Service translates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numbers used in Digital Radio.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TOM – Tone Macro</w:t>
            </w:r>
          </w:p>
        </w:tc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Tone Macro process handles playback and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processing of DTMF tone signaling macros.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VOM – Voice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Message</w:t>
            </w:r>
          </w:p>
        </w:tc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Voice Message process handles playback of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voice messages and processing of interactive voice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response functionality.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X25 – X.25 Proxy</w:t>
            </w:r>
          </w:p>
        </w:tc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X.25 Proxy handles communication using an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X.25 bearer.</w:t>
            </w:r>
          </w:p>
        </w:tc>
      </w:tr>
      <w:tr w:rsidR="00053843" w:rsidRPr="0032461A" w:rsidTr="00053843"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X25GW – X.25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Gateway</w:t>
            </w:r>
          </w:p>
        </w:tc>
        <w:tc>
          <w:tcPr>
            <w:tcW w:w="0" w:type="auto"/>
          </w:tcPr>
          <w:p w:rsidR="00053843" w:rsidRPr="00962903" w:rsidRDefault="00053843" w:rsidP="00C17268">
            <w:pPr>
              <w:pStyle w:val="CSMf4"/>
              <w:rPr>
                <w:lang w:val="en-US"/>
              </w:rPr>
            </w:pPr>
            <w:r w:rsidRPr="00962903">
              <w:rPr>
                <w:lang w:val="en-US"/>
              </w:rPr>
              <w:t>The X.25 Gateway handles communication between</w:t>
            </w:r>
            <w:r>
              <w:rPr>
                <w:lang w:val="en-US"/>
              </w:rPr>
              <w:t xml:space="preserve"> </w:t>
            </w:r>
            <w:r w:rsidRPr="00962903">
              <w:rPr>
                <w:lang w:val="en-US"/>
              </w:rPr>
              <w:t>the system and the external communication net.</w:t>
            </w:r>
          </w:p>
        </w:tc>
      </w:tr>
    </w:tbl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For a more detailed function description refer to CoordCom Feature Description,</w:t>
      </w:r>
      <w:r w:rsidR="00053843">
        <w:rPr>
          <w:lang w:val="en-US"/>
        </w:rPr>
        <w:t xml:space="preserve"> </w:t>
      </w:r>
      <w:r w:rsidRPr="00962903">
        <w:rPr>
          <w:lang w:val="en-US"/>
        </w:rPr>
        <w:t>Reference [3].</w:t>
      </w:r>
    </w:p>
    <w:p w:rsidR="00962903" w:rsidRPr="00962903" w:rsidRDefault="00962903" w:rsidP="00053843">
      <w:pPr>
        <w:pStyle w:val="CSM30"/>
        <w:rPr>
          <w:lang w:val="en-US"/>
        </w:rPr>
      </w:pPr>
      <w:bookmarkStart w:id="36" w:name="_Toc476907134"/>
      <w:r w:rsidRPr="00962903">
        <w:rPr>
          <w:lang w:val="en-US"/>
        </w:rPr>
        <w:t>CoordCom CXE System Services</w:t>
      </w:r>
      <w:bookmarkEnd w:id="36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CXE system services are all started as Windows services.</w:t>
      </w:r>
    </w:p>
    <w:p w:rsidR="00962903" w:rsidRPr="00962903" w:rsidRDefault="00962903" w:rsidP="00C17268">
      <w:pPr>
        <w:pStyle w:val="CSMf6"/>
      </w:pPr>
      <w:r w:rsidRPr="00962903">
        <w:t>Table 2</w:t>
      </w:r>
      <w:r w:rsidR="00053843">
        <w:t xml:space="preserve"> </w:t>
      </w:r>
      <w:r w:rsidRPr="00962903">
        <w:t>CoordCom Cxe system services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40"/>
        <w:gridCol w:w="7705"/>
      </w:tblGrid>
      <w:tr w:rsidR="00053843" w:rsidRPr="00C17268" w:rsidTr="00053843"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CxeAlarm</w:t>
            </w:r>
          </w:p>
        </w:tc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CxeAlarm handles alarms in CXE.</w:t>
            </w:r>
          </w:p>
        </w:tc>
      </w:tr>
      <w:tr w:rsidR="00053843" w:rsidRPr="00C17268" w:rsidTr="00053843"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CXEBoardOam</w:t>
            </w:r>
          </w:p>
        </w:tc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CXEBoardOam is responsible that the telephony boards are started correctly.</w:t>
            </w:r>
          </w:p>
        </w:tc>
      </w:tr>
      <w:tr w:rsidR="00053843" w:rsidRPr="00C17268" w:rsidTr="00053843"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CxeConf</w:t>
            </w:r>
          </w:p>
        </w:tc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The CxeConf process handles the voice conferences on the telephony board. Note that the term conference is used also when only one person participates in a Call.</w:t>
            </w:r>
          </w:p>
        </w:tc>
      </w:tr>
      <w:tr w:rsidR="00053843" w:rsidRPr="00C17268" w:rsidTr="00053843"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CxeDispatch</w:t>
            </w:r>
          </w:p>
        </w:tc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Distributes incoming calls to clients to CXE. In a CoordCom context this is TCM. It will also load balance the CXE servers.</w:t>
            </w:r>
          </w:p>
        </w:tc>
      </w:tr>
      <w:tr w:rsidR="00053843" w:rsidRPr="00C17268" w:rsidTr="00053843"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CxeDsp</w:t>
            </w:r>
          </w:p>
        </w:tc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The CxeDsp process handles sound detection, recording and playback of sound files on the telephony board.</w:t>
            </w:r>
          </w:p>
        </w:tc>
      </w:tr>
      <w:tr w:rsidR="00053843" w:rsidRPr="00C17268" w:rsidTr="00053843"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CxeIsdn</w:t>
            </w:r>
          </w:p>
        </w:tc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The CxeIsdn process handles the call control and voice of phone calls using ISDN.</w:t>
            </w:r>
          </w:p>
        </w:tc>
      </w:tr>
      <w:tr w:rsidR="00053843" w:rsidRPr="00C17268" w:rsidTr="00053843"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CxeIsup</w:t>
            </w:r>
          </w:p>
        </w:tc>
        <w:tc>
          <w:tcPr>
            <w:tcW w:w="0" w:type="auto"/>
          </w:tcPr>
          <w:p w:rsidR="00053843" w:rsidRPr="00C17268" w:rsidRDefault="00544EF2" w:rsidP="00C17268">
            <w:pPr>
              <w:pStyle w:val="CSMf4"/>
            </w:pPr>
            <w:r w:rsidRPr="00C17268">
              <w:t>The CxeIsup process handles ISUP calls.</w:t>
            </w:r>
          </w:p>
        </w:tc>
      </w:tr>
      <w:tr w:rsidR="00053843" w:rsidRPr="00C17268" w:rsidTr="00053843"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CxeRadio</w:t>
            </w:r>
          </w:p>
        </w:tc>
        <w:tc>
          <w:tcPr>
            <w:tcW w:w="0" w:type="auto"/>
          </w:tcPr>
          <w:p w:rsidR="00053843" w:rsidRPr="00C17268" w:rsidRDefault="00544EF2" w:rsidP="00C17268">
            <w:pPr>
              <w:pStyle w:val="CSMf4"/>
            </w:pPr>
            <w:r w:rsidRPr="00C17268">
              <w:t>The CxeRadio process handles the communication with external radio switches.</w:t>
            </w:r>
          </w:p>
        </w:tc>
      </w:tr>
      <w:tr w:rsidR="00053843" w:rsidRPr="00C17268" w:rsidTr="00053843"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CxeRvx2000</w:t>
            </w:r>
          </w:p>
        </w:tc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The CxeRvx2000 handles radio calls with Microbit radio system.</w:t>
            </w:r>
          </w:p>
        </w:tc>
      </w:tr>
      <w:tr w:rsidR="00053843" w:rsidRPr="00C17268" w:rsidTr="00053843"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CxeSwitch</w:t>
            </w:r>
          </w:p>
        </w:tc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The CxeSwitch process handles the connections internally on the telephony board.</w:t>
            </w:r>
            <w:r w:rsidR="00544EF2" w:rsidRPr="00C17268">
              <w:t xml:space="preserve"> </w:t>
            </w:r>
          </w:p>
        </w:tc>
      </w:tr>
      <w:tr w:rsidR="00053843" w:rsidRPr="00C17268" w:rsidTr="00053843"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CxeVoip</w:t>
            </w:r>
          </w:p>
        </w:tc>
        <w:tc>
          <w:tcPr>
            <w:tcW w:w="0" w:type="auto"/>
          </w:tcPr>
          <w:p w:rsidR="00053843" w:rsidRPr="00C17268" w:rsidRDefault="00053843" w:rsidP="00C17268">
            <w:pPr>
              <w:pStyle w:val="CSMf4"/>
            </w:pPr>
            <w:r w:rsidRPr="00C17268">
              <w:t>The CxeVoip process handles the Voice over IP communication between the server and the Operator Positions.</w:t>
            </w:r>
          </w:p>
        </w:tc>
      </w:tr>
    </w:tbl>
    <w:p w:rsidR="00544EF2" w:rsidRDefault="00544EF2" w:rsidP="00962903">
      <w:pPr>
        <w:pStyle w:val="CSM7"/>
        <w:rPr>
          <w:lang w:val="en-US"/>
        </w:rPr>
      </w:pPr>
    </w:p>
    <w:p w:rsidR="00962903" w:rsidRPr="00962903" w:rsidRDefault="00962903" w:rsidP="00544EF2">
      <w:pPr>
        <w:pStyle w:val="CSM30"/>
        <w:rPr>
          <w:lang w:val="en-US"/>
        </w:rPr>
      </w:pPr>
      <w:bookmarkStart w:id="37" w:name="_Toc476907135"/>
      <w:r w:rsidRPr="00962903">
        <w:rPr>
          <w:lang w:val="en-US"/>
        </w:rPr>
        <w:t>CoordCom Work Station</w:t>
      </w:r>
      <w:bookmarkEnd w:id="37"/>
    </w:p>
    <w:p w:rsidR="00962903" w:rsidRPr="00962903" w:rsidRDefault="00962903" w:rsidP="00544EF2">
      <w:pPr>
        <w:pStyle w:val="CSM3"/>
      </w:pPr>
      <w:r w:rsidRPr="00962903">
        <w:t>CxeSound – Connects the sound to and from CXE.</w:t>
      </w:r>
    </w:p>
    <w:p w:rsidR="00962903" w:rsidRPr="00962903" w:rsidRDefault="00962903" w:rsidP="00544EF2">
      <w:pPr>
        <w:pStyle w:val="CSM3"/>
      </w:pPr>
      <w:r w:rsidRPr="00962903">
        <w:t>CoordCom Operator – The main Operator program</w:t>
      </w:r>
    </w:p>
    <w:p w:rsidR="00962903" w:rsidRPr="00962903" w:rsidRDefault="00962903" w:rsidP="00544EF2">
      <w:pPr>
        <w:pStyle w:val="CSM3"/>
      </w:pPr>
      <w:r w:rsidRPr="00962903">
        <w:t>Education – Sets your Operator program to a education mode.</w:t>
      </w:r>
    </w:p>
    <w:p w:rsidR="00962903" w:rsidRPr="00962903" w:rsidRDefault="00962903" w:rsidP="00544EF2">
      <w:pPr>
        <w:pStyle w:val="CSM3"/>
      </w:pPr>
      <w:r w:rsidRPr="00962903">
        <w:t>CoordCom Script Editor – Handles your educational scripts.</w:t>
      </w:r>
    </w:p>
    <w:p w:rsidR="00962903" w:rsidRPr="00962903" w:rsidRDefault="00962903" w:rsidP="00544EF2">
      <w:pPr>
        <w:pStyle w:val="CSM3"/>
      </w:pPr>
      <w:r w:rsidRPr="00962903">
        <w:t>CoordCom Business Administrator – Program to administrate the</w:t>
      </w:r>
      <w:r w:rsidR="00544EF2">
        <w:t xml:space="preserve"> </w:t>
      </w:r>
      <w:r w:rsidRPr="00962903">
        <w:t>CoordCom database.</w:t>
      </w:r>
    </w:p>
    <w:p w:rsidR="00962903" w:rsidRPr="00962903" w:rsidRDefault="00962903" w:rsidP="00544EF2">
      <w:pPr>
        <w:pStyle w:val="CSM20"/>
        <w:rPr>
          <w:lang w:val="en-US"/>
        </w:rPr>
      </w:pPr>
      <w:bookmarkStart w:id="38" w:name="_Toc476907136"/>
      <w:r w:rsidRPr="00962903">
        <w:rPr>
          <w:lang w:val="en-US"/>
        </w:rPr>
        <w:lastRenderedPageBreak/>
        <w:t>CoordCom Software Supervisor</w:t>
      </w:r>
      <w:bookmarkEnd w:id="38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CoordCom Software Supervisor (CSS) is a program for monitoring and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managing sites (including services), servers, and databases, see Figure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29. CSS is also used to configure the CoordCom DBS and APS monitoring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services. See CoordCom Operation and Maintenance, Reference [2], for more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information.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You can use CoordCom Software Supervisor for the following:</w:t>
      </w:r>
    </w:p>
    <w:p w:rsidR="00962903" w:rsidRPr="00962903" w:rsidRDefault="00962903" w:rsidP="00544EF2">
      <w:pPr>
        <w:pStyle w:val="CSM3"/>
      </w:pPr>
      <w:r w:rsidRPr="00962903">
        <w:t>Manage and acknowledge process errors</w:t>
      </w:r>
    </w:p>
    <w:p w:rsidR="00962903" w:rsidRPr="00962903" w:rsidRDefault="00962903" w:rsidP="00544EF2">
      <w:pPr>
        <w:pStyle w:val="CSM3"/>
      </w:pPr>
      <w:r w:rsidRPr="00962903">
        <w:t>Configure database availability</w:t>
      </w:r>
    </w:p>
    <w:p w:rsidR="00962903" w:rsidRPr="00962903" w:rsidRDefault="00962903" w:rsidP="00544EF2">
      <w:pPr>
        <w:pStyle w:val="CSM3"/>
      </w:pPr>
      <w:r w:rsidRPr="00962903">
        <w:t>Perform manual failover and failback on a database</w:t>
      </w:r>
    </w:p>
    <w:p w:rsidR="00962903" w:rsidRPr="00962903" w:rsidRDefault="00962903" w:rsidP="00544EF2">
      <w:pPr>
        <w:pStyle w:val="CSM3"/>
      </w:pPr>
      <w:r w:rsidRPr="00962903">
        <w:t>Update database configurations</w:t>
      </w:r>
    </w:p>
    <w:p w:rsidR="00962903" w:rsidRPr="00962903" w:rsidRDefault="00962903" w:rsidP="00544EF2">
      <w:pPr>
        <w:pStyle w:val="CSM3"/>
      </w:pPr>
      <w:r w:rsidRPr="00962903">
        <w:t>Poll and manage services</w:t>
      </w:r>
    </w:p>
    <w:p w:rsidR="00962903" w:rsidRPr="00962903" w:rsidRDefault="00962903" w:rsidP="00544EF2">
      <w:pPr>
        <w:pStyle w:val="CSM3"/>
      </w:pPr>
      <w:r w:rsidRPr="00962903">
        <w:t>Display software revision information</w:t>
      </w:r>
    </w:p>
    <w:p w:rsidR="00962903" w:rsidRPr="00962903" w:rsidRDefault="00962903" w:rsidP="00544EF2">
      <w:pPr>
        <w:pStyle w:val="CSM3"/>
      </w:pPr>
      <w:r w:rsidRPr="00962903">
        <w:t>Measure performance</w:t>
      </w:r>
    </w:p>
    <w:p w:rsidR="00962903" w:rsidRPr="00962903" w:rsidRDefault="00962903" w:rsidP="00544EF2">
      <w:pPr>
        <w:pStyle w:val="CSM3"/>
      </w:pPr>
      <w:r w:rsidRPr="00962903">
        <w:t>Create availability reports</w:t>
      </w:r>
    </w:p>
    <w:p w:rsidR="00544EF2" w:rsidRDefault="00544EF2" w:rsidP="00962903">
      <w:pPr>
        <w:pStyle w:val="CSM7"/>
        <w:rPr>
          <w:lang w:val="en-US"/>
        </w:rPr>
      </w:pPr>
    </w:p>
    <w:p w:rsidR="00544EF2" w:rsidRDefault="00544EF2" w:rsidP="00C17268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26E3D623" wp14:editId="0D9AD55C">
            <wp:extent cx="5719128" cy="2581836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5" t="66156" r="12865" b="13955"/>
                    <a:stretch/>
                  </pic:blipFill>
                  <pic:spPr bwMode="auto">
                    <a:xfrm>
                      <a:off x="0" y="0"/>
                      <a:ext cx="5734327" cy="258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29</w:t>
      </w:r>
      <w:r w:rsidR="00544EF2">
        <w:t xml:space="preserve"> </w:t>
      </w:r>
      <w:r w:rsidRPr="00962903">
        <w:t>CoordCom Software Supervisor Program</w:t>
      </w:r>
    </w:p>
    <w:p w:rsidR="00962903" w:rsidRPr="00962903" w:rsidRDefault="00962903" w:rsidP="00544EF2">
      <w:pPr>
        <w:pStyle w:val="CSM20"/>
        <w:rPr>
          <w:lang w:val="en-US"/>
        </w:rPr>
      </w:pPr>
      <w:bookmarkStart w:id="39" w:name="_Toc476907137"/>
      <w:r w:rsidRPr="00962903">
        <w:rPr>
          <w:lang w:val="en-US"/>
        </w:rPr>
        <w:t>CoordCom Business Administrator Program</w:t>
      </w:r>
      <w:bookmarkEnd w:id="39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configuration of CoordCom is mainly done using the Business Administrator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program. Many errors are caused by configurations errors in the CoordCom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database. Use this tool to change the configuration.</w:t>
      </w:r>
    </w:p>
    <w:p w:rsidR="00544EF2" w:rsidRDefault="00544EF2" w:rsidP="00C17268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47657" cy="448070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5" t="24719" r="10291" b="40816"/>
                    <a:stretch/>
                  </pic:blipFill>
                  <pic:spPr bwMode="auto">
                    <a:xfrm>
                      <a:off x="0" y="0"/>
                      <a:ext cx="5757157" cy="448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30</w:t>
      </w:r>
      <w:r w:rsidR="00544EF2">
        <w:t xml:space="preserve"> </w:t>
      </w:r>
      <w:r w:rsidRPr="00962903">
        <w:t>CoordCom Business Administrator Program</w:t>
      </w:r>
    </w:p>
    <w:p w:rsidR="00544EF2" w:rsidRDefault="00544EF2" w:rsidP="00962903">
      <w:pPr>
        <w:pStyle w:val="CSM7"/>
        <w:rPr>
          <w:lang w:val="en-US"/>
        </w:rPr>
      </w:pPr>
    </w:p>
    <w:p w:rsidR="00962903" w:rsidRPr="00962903" w:rsidRDefault="00962903" w:rsidP="00544EF2">
      <w:pPr>
        <w:pStyle w:val="CSM20"/>
        <w:rPr>
          <w:lang w:val="en-US"/>
        </w:rPr>
      </w:pPr>
      <w:bookmarkStart w:id="40" w:name="_Toc476907138"/>
      <w:r w:rsidRPr="00962903">
        <w:rPr>
          <w:lang w:val="en-US"/>
        </w:rPr>
        <w:t>Operator Program</w:t>
      </w:r>
      <w:bookmarkEnd w:id="40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CoordCom Workstation is a normal Windows workstation with extra video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cards to enable multiple screens. The operator program is distributed with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Active Directory Group Polices.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applications are installed under c:\program files\Ericsson.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sound is distributed through an extra Soundblaster card.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System alarms to the operators are shown as number in the lower left hand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corner of the communication window. Click this window and the system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alarms will be shown in detail in a separate window. The system administrator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configures these alarms with the Business Administrator. The alarms and text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to be show to the operators is configured here.</w:t>
      </w:r>
    </w:p>
    <w:p w:rsidR="00544EF2" w:rsidRDefault="00544EF2" w:rsidP="00962903">
      <w:pPr>
        <w:pStyle w:val="CSM7"/>
        <w:rPr>
          <w:lang w:val="en-US"/>
        </w:rPr>
      </w:pPr>
    </w:p>
    <w:p w:rsidR="00544EF2" w:rsidRDefault="00544EF2" w:rsidP="00C17268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55448" cy="5992081"/>
            <wp:effectExtent l="0" t="0" r="254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0" t="15687" r="28318" b="49056"/>
                    <a:stretch/>
                  </pic:blipFill>
                  <pic:spPr bwMode="auto">
                    <a:xfrm>
                      <a:off x="0" y="0"/>
                      <a:ext cx="5659616" cy="599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31</w:t>
      </w:r>
      <w:r w:rsidR="00544EF2">
        <w:t xml:space="preserve"> </w:t>
      </w:r>
      <w:r w:rsidRPr="00962903">
        <w:t>CoordCom Operator Program</w:t>
      </w:r>
    </w:p>
    <w:p w:rsidR="00544EF2" w:rsidRDefault="00544EF2" w:rsidP="00962903">
      <w:pPr>
        <w:pStyle w:val="CSM7"/>
        <w:rPr>
          <w:lang w:val="en-US"/>
        </w:rPr>
      </w:pPr>
    </w:p>
    <w:p w:rsidR="00962903" w:rsidRPr="00962903" w:rsidRDefault="00962903" w:rsidP="00544EF2">
      <w:pPr>
        <w:pStyle w:val="CSM30"/>
        <w:rPr>
          <w:lang w:val="en-US"/>
        </w:rPr>
      </w:pPr>
      <w:bookmarkStart w:id="41" w:name="_Toc476907139"/>
      <w:r w:rsidRPr="00962903">
        <w:rPr>
          <w:lang w:val="en-US"/>
        </w:rPr>
        <w:t>Creating Dump Diagnostic File</w:t>
      </w:r>
      <w:bookmarkEnd w:id="41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If the Operator application ends unexpectedly, there will be a crash dump file at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C:\Program Files\Ericsson\Operator\Cache. Please supply this xml file when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reporting an error.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To create a Dump Diagnostic File with the 5 last events of CoordCom Operator,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select Help &gt; About this product and click on the button Dump Diagnostic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File. The xml file will be created at C:\Program Files\Ericsson\Operator\Cache.</w:t>
      </w:r>
    </w:p>
    <w:p w:rsidR="00962903" w:rsidRPr="00962903" w:rsidRDefault="00962903" w:rsidP="00544EF2">
      <w:pPr>
        <w:pStyle w:val="CSM20"/>
        <w:rPr>
          <w:lang w:val="en-US"/>
        </w:rPr>
      </w:pPr>
      <w:bookmarkStart w:id="42" w:name="_Toc476907140"/>
      <w:r w:rsidRPr="00962903">
        <w:rPr>
          <w:lang w:val="en-US"/>
        </w:rPr>
        <w:t>Trace Viewer</w:t>
      </w:r>
      <w:bookmarkEnd w:id="42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Trace Viewer is a program designed by Ericsson. The main purposes of this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program is to help the developers and aid in troubleshooting. It can be helpful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in communication with Ericsson personnel to start this application and it is also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possible to save output to a text file.</w:t>
      </w:r>
    </w:p>
    <w:p w:rsidR="00544EF2" w:rsidRPr="00962903" w:rsidRDefault="00544EF2" w:rsidP="00C17268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98D11F" wp14:editId="629B8294">
            <wp:extent cx="5849653" cy="297372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7" t="15926" r="10391" b="61276"/>
                    <a:stretch/>
                  </pic:blipFill>
                  <pic:spPr bwMode="auto">
                    <a:xfrm>
                      <a:off x="0" y="0"/>
                      <a:ext cx="5855428" cy="297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32</w:t>
      </w:r>
      <w:r w:rsidR="00544EF2">
        <w:t xml:space="preserve"> </w:t>
      </w:r>
      <w:r w:rsidRPr="00962903">
        <w:t>Trace Viewer</w:t>
      </w:r>
    </w:p>
    <w:p w:rsidR="00544EF2" w:rsidRDefault="00544EF2" w:rsidP="00962903">
      <w:pPr>
        <w:pStyle w:val="CSM7"/>
        <w:rPr>
          <w:lang w:val="en-US"/>
        </w:rPr>
      </w:pPr>
    </w:p>
    <w:p w:rsidR="00962903" w:rsidRPr="00962903" w:rsidRDefault="00962903" w:rsidP="00544EF2">
      <w:pPr>
        <w:pStyle w:val="CSM30"/>
        <w:rPr>
          <w:lang w:val="en-US"/>
        </w:rPr>
      </w:pPr>
      <w:bookmarkStart w:id="43" w:name="_Toc476907141"/>
      <w:r w:rsidRPr="00962903">
        <w:rPr>
          <w:lang w:val="en-US"/>
        </w:rPr>
        <w:t>Trace Setup</w:t>
      </w:r>
      <w:bookmarkEnd w:id="43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Use the Trace Setup application to setup Trace Remote. You can set the level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of trace and also if you wish to trace to file.</w:t>
      </w:r>
    </w:p>
    <w:p w:rsidR="00544EF2" w:rsidRPr="00962903" w:rsidRDefault="00544EF2" w:rsidP="00C17268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5598D11F" wp14:editId="629B8294">
            <wp:extent cx="5464443" cy="2827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8" t="51166" r="20915" b="29479"/>
                    <a:stretch/>
                  </pic:blipFill>
                  <pic:spPr bwMode="auto">
                    <a:xfrm>
                      <a:off x="0" y="0"/>
                      <a:ext cx="5473484" cy="2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33</w:t>
      </w:r>
      <w:r w:rsidR="00544EF2">
        <w:t xml:space="preserve"> </w:t>
      </w:r>
      <w:r w:rsidRPr="00962903">
        <w:t>Trace Setup Properties</w:t>
      </w:r>
    </w:p>
    <w:p w:rsidR="00962903" w:rsidRPr="00962903" w:rsidRDefault="00962903" w:rsidP="00544EF2">
      <w:pPr>
        <w:pStyle w:val="CSM20"/>
        <w:rPr>
          <w:lang w:val="en-US"/>
        </w:rPr>
      </w:pPr>
      <w:bookmarkStart w:id="44" w:name="_Toc476907142"/>
      <w:r w:rsidRPr="00962903">
        <w:rPr>
          <w:lang w:val="en-US"/>
        </w:rPr>
        <w:t>Education Simulator</w:t>
      </w:r>
      <w:bookmarkEnd w:id="44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Education simulator, see Figure 34, can be used for educational purpose or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in an advanced trouble shooting to simulate incoming Automatic alarm, Radio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Calls and Mobitex. No shortcut is made by default by installation program.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It will be located c:\Program Files\Ericsson\Education\Simulator(SIM).</w:t>
      </w:r>
    </w:p>
    <w:p w:rsidR="00544EF2" w:rsidRPr="00962903" w:rsidRDefault="00544EF2" w:rsidP="00C17268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938015" wp14:editId="26A574AE">
            <wp:extent cx="5786077" cy="5311808"/>
            <wp:effectExtent l="0" t="0" r="571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1" t="15132" r="28542" b="53810"/>
                    <a:stretch/>
                  </pic:blipFill>
                  <pic:spPr bwMode="auto">
                    <a:xfrm>
                      <a:off x="0" y="0"/>
                      <a:ext cx="5795044" cy="5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Default="00962903" w:rsidP="00C17268">
      <w:pPr>
        <w:pStyle w:val="CSMf8"/>
      </w:pPr>
      <w:r w:rsidRPr="00962903">
        <w:t>Figure 34</w:t>
      </w:r>
      <w:r w:rsidR="00544EF2">
        <w:t xml:space="preserve"> </w:t>
      </w:r>
      <w:r w:rsidRPr="00962903">
        <w:t>The Education simulator</w:t>
      </w:r>
    </w:p>
    <w:p w:rsidR="00C17268" w:rsidRPr="00C17268" w:rsidRDefault="00C17268" w:rsidP="00C17268">
      <w:pPr>
        <w:pStyle w:val="CSM7"/>
        <w:rPr>
          <w:lang w:val="en-US"/>
        </w:rPr>
      </w:pPr>
    </w:p>
    <w:p w:rsidR="00962903" w:rsidRPr="00962903" w:rsidRDefault="00962903" w:rsidP="00544EF2">
      <w:pPr>
        <w:pStyle w:val="CSM20"/>
        <w:rPr>
          <w:lang w:val="en-US"/>
        </w:rPr>
      </w:pPr>
      <w:bookmarkStart w:id="45" w:name="_Toc476907143"/>
      <w:r w:rsidRPr="00962903">
        <w:rPr>
          <w:lang w:val="en-US"/>
        </w:rPr>
        <w:t>CXE Commands and Services</w:t>
      </w:r>
      <w:bookmarkEnd w:id="45"/>
    </w:p>
    <w:p w:rsidR="00962903" w:rsidRPr="00962903" w:rsidRDefault="00962903" w:rsidP="00544EF2">
      <w:pPr>
        <w:pStyle w:val="CSM30"/>
        <w:rPr>
          <w:lang w:val="en-US"/>
        </w:rPr>
      </w:pPr>
      <w:bookmarkStart w:id="46" w:name="_Toc476907144"/>
      <w:r w:rsidRPr="00962903">
        <w:rPr>
          <w:lang w:val="en-US"/>
        </w:rPr>
        <w:t>TxAlarm</w:t>
      </w:r>
      <w:bookmarkEnd w:id="46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Use this command to get an overview of ISUP trunks.</w:t>
      </w:r>
    </w:p>
    <w:p w:rsidR="00544EF2" w:rsidRDefault="00544EF2" w:rsidP="00962903">
      <w:pPr>
        <w:pStyle w:val="CSM7"/>
        <w:rPr>
          <w:lang w:val="en-US"/>
        </w:rPr>
      </w:pPr>
    </w:p>
    <w:p w:rsidR="00544EF2" w:rsidRPr="00962903" w:rsidRDefault="00544EF2" w:rsidP="00C17268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847549" cy="3642297"/>
            <wp:effectExtent l="0" t="0" r="127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04" t="16005" r="10063" b="56309"/>
                    <a:stretch/>
                  </pic:blipFill>
                  <pic:spPr bwMode="auto">
                    <a:xfrm>
                      <a:off x="0" y="0"/>
                      <a:ext cx="5855993" cy="364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35</w:t>
      </w:r>
      <w:r w:rsidR="00544EF2">
        <w:t xml:space="preserve"> </w:t>
      </w:r>
      <w:r w:rsidRPr="00962903">
        <w:t>txalarm picture</w:t>
      </w:r>
    </w:p>
    <w:p w:rsidR="00962903" w:rsidRPr="00962903" w:rsidRDefault="00962903" w:rsidP="00544EF2">
      <w:pPr>
        <w:pStyle w:val="CSM30"/>
        <w:rPr>
          <w:lang w:val="en-US"/>
        </w:rPr>
      </w:pPr>
      <w:bookmarkStart w:id="47" w:name="_Toc476907145"/>
      <w:r w:rsidRPr="00962903">
        <w:rPr>
          <w:lang w:val="en-US"/>
        </w:rPr>
        <w:t>showcx95</w:t>
      </w:r>
      <w:bookmarkEnd w:id="47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Shows the connections between resources.</w:t>
      </w:r>
    </w:p>
    <w:p w:rsidR="00544EF2" w:rsidRDefault="00544EF2" w:rsidP="00962903">
      <w:pPr>
        <w:pStyle w:val="CSM7"/>
        <w:rPr>
          <w:lang w:val="en-US"/>
        </w:rPr>
      </w:pPr>
    </w:p>
    <w:p w:rsidR="00544EF2" w:rsidRPr="00962903" w:rsidRDefault="00544EF2" w:rsidP="00C17268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44083BC2" wp14:editId="0AE9685B">
            <wp:extent cx="5761608" cy="32657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04" t="54909" r="10063" b="19897"/>
                    <a:stretch/>
                  </pic:blipFill>
                  <pic:spPr bwMode="auto">
                    <a:xfrm>
                      <a:off x="0" y="0"/>
                      <a:ext cx="5786165" cy="327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36</w:t>
      </w:r>
      <w:r w:rsidR="00544EF2">
        <w:t xml:space="preserve"> </w:t>
      </w:r>
      <w:r w:rsidRPr="00962903">
        <w:t>showcx95 picture</w:t>
      </w:r>
    </w:p>
    <w:p w:rsidR="00544EF2" w:rsidRDefault="00544EF2" w:rsidP="00962903">
      <w:pPr>
        <w:pStyle w:val="CSM7"/>
        <w:rPr>
          <w:lang w:val="en-US"/>
        </w:rPr>
      </w:pPr>
    </w:p>
    <w:p w:rsidR="00962903" w:rsidRPr="00962903" w:rsidRDefault="00962903" w:rsidP="00544EF2">
      <w:pPr>
        <w:pStyle w:val="CSM30"/>
        <w:rPr>
          <w:lang w:val="en-US"/>
        </w:rPr>
      </w:pPr>
      <w:bookmarkStart w:id="48" w:name="_Toc476907146"/>
      <w:r w:rsidRPr="00962903">
        <w:rPr>
          <w:lang w:val="en-US"/>
        </w:rPr>
        <w:t>showclks</w:t>
      </w:r>
      <w:bookmarkEnd w:id="48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Show clock state for NMS boards.</w:t>
      </w:r>
    </w:p>
    <w:p w:rsidR="00544EF2" w:rsidRDefault="00544EF2" w:rsidP="00962903">
      <w:pPr>
        <w:pStyle w:val="CSM7"/>
        <w:rPr>
          <w:lang w:val="en-US"/>
        </w:rPr>
      </w:pPr>
    </w:p>
    <w:p w:rsidR="00544EF2" w:rsidRPr="00962903" w:rsidRDefault="00544EF2" w:rsidP="00C17268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2E0474B7" wp14:editId="7BFE5E07">
            <wp:extent cx="5821426" cy="2912248"/>
            <wp:effectExtent l="0" t="0" r="825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4" t="21629" r="12754" b="56294"/>
                    <a:stretch/>
                  </pic:blipFill>
                  <pic:spPr bwMode="auto">
                    <a:xfrm>
                      <a:off x="0" y="0"/>
                      <a:ext cx="5828471" cy="291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37</w:t>
      </w:r>
      <w:r w:rsidR="00544EF2">
        <w:t xml:space="preserve"> </w:t>
      </w:r>
      <w:r w:rsidRPr="00962903">
        <w:t>showclks picture</w:t>
      </w:r>
    </w:p>
    <w:p w:rsidR="00544EF2" w:rsidRDefault="00544EF2" w:rsidP="00962903">
      <w:pPr>
        <w:pStyle w:val="CSM7"/>
        <w:rPr>
          <w:lang w:val="en-US"/>
        </w:rPr>
      </w:pPr>
    </w:p>
    <w:p w:rsidR="00962903" w:rsidRPr="00962903" w:rsidRDefault="00962903" w:rsidP="00544EF2">
      <w:pPr>
        <w:pStyle w:val="CSM30"/>
        <w:rPr>
          <w:lang w:val="en-US"/>
        </w:rPr>
      </w:pPr>
      <w:bookmarkStart w:id="49" w:name="_Toc476907147"/>
      <w:r w:rsidRPr="00962903">
        <w:rPr>
          <w:lang w:val="en-US"/>
        </w:rPr>
        <w:t>CXE Services</w:t>
      </w:r>
      <w:bookmarkEnd w:id="49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CXE services are normal Windows services and can be stopped and start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in normal Windows fashion. However Ericsson have written a small application</w:t>
      </w:r>
      <w:r w:rsidR="00544EF2">
        <w:rPr>
          <w:lang w:val="en-US"/>
        </w:rPr>
        <w:t xml:space="preserve"> </w:t>
      </w:r>
      <w:r w:rsidRPr="00962903">
        <w:rPr>
          <w:lang w:val="en-US"/>
        </w:rPr>
        <w:t>to stop and start the services in the correct order.</w:t>
      </w:r>
    </w:p>
    <w:p w:rsidR="00544EF2" w:rsidRDefault="00544EF2" w:rsidP="00962903">
      <w:pPr>
        <w:pStyle w:val="CSM7"/>
        <w:rPr>
          <w:lang w:val="en-US"/>
        </w:rPr>
      </w:pPr>
    </w:p>
    <w:p w:rsidR="00544EF2" w:rsidRPr="00962903" w:rsidRDefault="00544EF2" w:rsidP="00C17268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2E0474B7" wp14:editId="7BFE5E07">
            <wp:extent cx="2837954" cy="2681728"/>
            <wp:effectExtent l="0" t="0" r="635" b="44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2" t="57800" r="39551" b="25209"/>
                    <a:stretch/>
                  </pic:blipFill>
                  <pic:spPr bwMode="auto">
                    <a:xfrm>
                      <a:off x="0" y="0"/>
                      <a:ext cx="2845899" cy="268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38</w:t>
      </w:r>
      <w:r w:rsidR="00544EF2">
        <w:t xml:space="preserve"> </w:t>
      </w:r>
      <w:r w:rsidRPr="00962903">
        <w:t>CXE services restart</w:t>
      </w:r>
    </w:p>
    <w:p w:rsidR="00962903" w:rsidRPr="00962903" w:rsidRDefault="00962903" w:rsidP="00544EF2">
      <w:pPr>
        <w:pStyle w:val="CSM12"/>
        <w:rPr>
          <w:lang w:val="en-US"/>
        </w:rPr>
      </w:pPr>
      <w:bookmarkStart w:id="50" w:name="_Toc476907148"/>
      <w:r w:rsidRPr="00962903">
        <w:rPr>
          <w:lang w:val="en-US"/>
        </w:rPr>
        <w:lastRenderedPageBreak/>
        <w:t>Process Description</w:t>
      </w:r>
      <w:bookmarkEnd w:id="50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section describes the different processes running in a CoordCom system,</w:t>
      </w:r>
      <w:r w:rsidR="002B70B8">
        <w:rPr>
          <w:lang w:val="en-US"/>
        </w:rPr>
        <w:t xml:space="preserve"> </w:t>
      </w:r>
      <w:r w:rsidRPr="00962903">
        <w:rPr>
          <w:lang w:val="en-US"/>
        </w:rPr>
        <w:t>regardless of hardware layout. Table 1 and Table 2 show most, but not all,</w:t>
      </w:r>
      <w:r w:rsidR="002B70B8">
        <w:rPr>
          <w:lang w:val="en-US"/>
        </w:rPr>
        <w:t xml:space="preserve"> </w:t>
      </w:r>
      <w:r w:rsidRPr="00962903">
        <w:rPr>
          <w:lang w:val="en-US"/>
        </w:rPr>
        <w:t>processes available. This section includes some specific situations and shows</w:t>
      </w:r>
      <w:r w:rsidR="002B70B8">
        <w:rPr>
          <w:lang w:val="en-US"/>
        </w:rPr>
        <w:t xml:space="preserve"> </w:t>
      </w:r>
      <w:r w:rsidRPr="00962903">
        <w:rPr>
          <w:lang w:val="en-US"/>
        </w:rPr>
        <w:t>which processes are involved and how they communicate.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Note: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Some processes are customer specific and may not be included in</w:t>
      </w:r>
      <w:r w:rsidR="002B70B8">
        <w:rPr>
          <w:lang w:val="en-US"/>
        </w:rPr>
        <w:t xml:space="preserve"> </w:t>
      </w:r>
      <w:r w:rsidRPr="00962903">
        <w:rPr>
          <w:lang w:val="en-US"/>
        </w:rPr>
        <w:t>the general lists.</w:t>
      </w:r>
    </w:p>
    <w:p w:rsidR="00962903" w:rsidRPr="00962903" w:rsidRDefault="00962903" w:rsidP="002B70B8">
      <w:pPr>
        <w:pStyle w:val="CSM20"/>
        <w:rPr>
          <w:lang w:val="en-US"/>
        </w:rPr>
      </w:pPr>
      <w:bookmarkStart w:id="51" w:name="_Toc476907149"/>
      <w:r w:rsidRPr="00962903">
        <w:rPr>
          <w:lang w:val="en-US"/>
        </w:rPr>
        <w:t>Processes Generated by Incoming Telephony Call</w:t>
      </w:r>
      <w:bookmarkEnd w:id="51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section displays, on a high level, a scenario of an incoming telephony</w:t>
      </w:r>
      <w:r w:rsidR="002B70B8">
        <w:rPr>
          <w:lang w:val="en-US"/>
        </w:rPr>
        <w:t xml:space="preserve"> </w:t>
      </w:r>
      <w:r w:rsidRPr="00962903">
        <w:rPr>
          <w:lang w:val="en-US"/>
        </w:rPr>
        <w:t>emergency call and the CoordCom system processes that are activated step by</w:t>
      </w:r>
      <w:r w:rsidR="002B70B8">
        <w:rPr>
          <w:lang w:val="en-US"/>
        </w:rPr>
        <w:t xml:space="preserve"> </w:t>
      </w:r>
      <w:r w:rsidRPr="00962903">
        <w:rPr>
          <w:lang w:val="en-US"/>
        </w:rPr>
        <w:t>step to manage the emergency call.</w:t>
      </w:r>
    </w:p>
    <w:p w:rsidR="002B70B8" w:rsidRDefault="002B70B8" w:rsidP="00962903">
      <w:pPr>
        <w:pStyle w:val="CSM7"/>
        <w:rPr>
          <w:lang w:val="en-US"/>
        </w:rPr>
      </w:pPr>
    </w:p>
    <w:p w:rsidR="002B70B8" w:rsidRPr="00962903" w:rsidRDefault="002B70B8" w:rsidP="00C17268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5B268080" wp14:editId="6F1C84AB">
            <wp:extent cx="5655448" cy="4319139"/>
            <wp:effectExtent l="0" t="0" r="254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5" t="43496" r="21377" b="27823"/>
                    <a:stretch/>
                  </pic:blipFill>
                  <pic:spPr bwMode="auto">
                    <a:xfrm>
                      <a:off x="0" y="0"/>
                      <a:ext cx="5660865" cy="432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Default="00962903" w:rsidP="00C17268">
      <w:pPr>
        <w:pStyle w:val="CSMf8"/>
      </w:pPr>
      <w:r w:rsidRPr="00962903">
        <w:t>Figure 39</w:t>
      </w:r>
      <w:r w:rsidR="002B70B8">
        <w:t xml:space="preserve"> </w:t>
      </w:r>
      <w:r w:rsidRPr="00962903">
        <w:t>Incoming Telephony Call</w:t>
      </w:r>
    </w:p>
    <w:p w:rsidR="002B70B8" w:rsidRPr="00962903" w:rsidRDefault="002B70B8" w:rsidP="00962903">
      <w:pPr>
        <w:pStyle w:val="CSM7"/>
        <w:rPr>
          <w:lang w:val="en-US"/>
        </w:rPr>
      </w:pP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An ISUP telephony call incoming from the network to the CXE:s ISUP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service.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The CXE sends the call to the TCM process as an incoming call.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The TCM sends the call to the VOM process that check if there is a need to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play of a predefined message or not (for example: Big Fire in the City Hall,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Fire Squad alerted and on the way).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The TCM sends the call to the ACD process checking (area location info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or customer specific service number, 112 service or private service) what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receiving operators to distribute the call to.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5. The ACD sends the call to the client operators (Call taker / Dispatcher).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lastRenderedPageBreak/>
        <w:t>6. The client operator OP acknowledges and sends instruction to the TCM to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answer the call for this client operator and set up the communication for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the emergency Call.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7. The TCM sends the communication initiation setup massage to the CXE.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8. The CXE activates the distributed CXE sound for enabling voice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communication.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Following trace log files are recommended to supply to CoordCom</w:t>
      </w:r>
      <w:r w:rsidR="002B70B8">
        <w:rPr>
          <w:lang w:val="en-US"/>
        </w:rPr>
        <w:t xml:space="preserve"> </w:t>
      </w:r>
      <w:r w:rsidRPr="00962903">
        <w:rPr>
          <w:lang w:val="en-US"/>
        </w:rPr>
        <w:t>support</w:t>
      </w:r>
    </w:p>
    <w:p w:rsidR="00962903" w:rsidRPr="00962903" w:rsidRDefault="00962903" w:rsidP="002B70B8">
      <w:pPr>
        <w:pStyle w:val="CSM123"/>
        <w:rPr>
          <w:lang w:val="en-US"/>
        </w:rPr>
      </w:pPr>
      <w:r w:rsidRPr="00962903">
        <w:rPr>
          <w:lang w:val="en-US"/>
        </w:rPr>
        <w:t>CXE server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Cxe – CxeCONF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Cxe – CxeDSP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Cxe - CxeISDN or CxeISUP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Cxe – CxeSwitch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Cxe - CxeVoIP</w:t>
      </w:r>
    </w:p>
    <w:p w:rsidR="00962903" w:rsidRPr="00962903" w:rsidRDefault="00962903" w:rsidP="002B70B8">
      <w:pPr>
        <w:pStyle w:val="CSM123"/>
        <w:rPr>
          <w:lang w:val="en-US"/>
        </w:rPr>
      </w:pPr>
      <w:r w:rsidRPr="00962903">
        <w:rPr>
          <w:lang w:val="en-US"/>
        </w:rPr>
        <w:t>Application server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OmniCom - TCM, TEL, RIO, MFM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OmniCom - VOM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OmniCom - TOM, TOS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OmniCom - ACD</w:t>
      </w:r>
    </w:p>
    <w:p w:rsidR="00962903" w:rsidRPr="00962903" w:rsidRDefault="00962903" w:rsidP="002B70B8">
      <w:pPr>
        <w:pStyle w:val="CSM123"/>
        <w:rPr>
          <w:lang w:val="en-US"/>
        </w:rPr>
      </w:pPr>
      <w:r w:rsidRPr="00962903">
        <w:rPr>
          <w:lang w:val="en-US"/>
        </w:rPr>
        <w:t>Workstation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Omnicom - Operator: TEL, MFM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CXE – Sound</w:t>
      </w:r>
    </w:p>
    <w:p w:rsidR="00962903" w:rsidRPr="00962903" w:rsidRDefault="00962903" w:rsidP="002B70B8">
      <w:pPr>
        <w:pStyle w:val="CSM20"/>
        <w:rPr>
          <w:lang w:val="en-US"/>
        </w:rPr>
      </w:pPr>
      <w:bookmarkStart w:id="52" w:name="_Toc476907150"/>
      <w:r w:rsidRPr="00962903">
        <w:rPr>
          <w:lang w:val="en-US"/>
        </w:rPr>
        <w:t>Processes Generated by Incoming SIP Call</w:t>
      </w:r>
      <w:bookmarkEnd w:id="52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section displays, on a high level, a scenario of an incoming telephony</w:t>
      </w:r>
      <w:r w:rsidR="002B70B8">
        <w:rPr>
          <w:lang w:val="en-US"/>
        </w:rPr>
        <w:t xml:space="preserve"> </w:t>
      </w:r>
      <w:r w:rsidRPr="00962903">
        <w:rPr>
          <w:lang w:val="en-US"/>
        </w:rPr>
        <w:t>emergency call and the CoordCom system processes that are activated step by</w:t>
      </w:r>
      <w:r w:rsidR="002B70B8">
        <w:rPr>
          <w:lang w:val="en-US"/>
        </w:rPr>
        <w:t xml:space="preserve"> </w:t>
      </w:r>
      <w:r w:rsidRPr="00962903">
        <w:rPr>
          <w:lang w:val="en-US"/>
        </w:rPr>
        <w:t>step to manage the emergency call.</w:t>
      </w:r>
    </w:p>
    <w:p w:rsidR="002B70B8" w:rsidRDefault="002B70B8" w:rsidP="00962903">
      <w:pPr>
        <w:pStyle w:val="CSM7"/>
        <w:rPr>
          <w:lang w:val="en-US"/>
        </w:rPr>
      </w:pPr>
    </w:p>
    <w:p w:rsidR="002B70B8" w:rsidRDefault="002B70B8" w:rsidP="00C17268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748C61" wp14:editId="403A2899">
            <wp:extent cx="5417243" cy="4108165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71" t="14895" r="17120" b="54522"/>
                    <a:stretch/>
                  </pic:blipFill>
                  <pic:spPr bwMode="auto">
                    <a:xfrm>
                      <a:off x="0" y="0"/>
                      <a:ext cx="5419757" cy="411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40</w:t>
      </w:r>
      <w:r w:rsidR="002B70B8">
        <w:t xml:space="preserve"> </w:t>
      </w:r>
      <w:r w:rsidRPr="00962903">
        <w:t>Incoming SIP Call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An incoming SIP VoIP call to the CXE XSIP service 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The CXE sends the call to the TCM process as an incoming call.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The TCM sends the call to the VOM process that check if there is a need to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play of a predefined message or not (for example: Big Fire in the City Hall,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Fire Squad alerted and on the way).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The TCM sends the call to the ACD process checking (area location info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or customer specific service number, 112 service or private service) what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receiving operators to distribute the call to.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5. The ACD sends the call to the client operators (Call taker / Dispatcher).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6. The client operator OP acknowledges and sends instruction to the TCM to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answer the call for this client operator and set up the communication for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the emergency Call.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7. The TCM sends the communication initiation setup massage to the CXE.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8. The CXE activates the distributed CXE sound for enabling voice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communication.</w:t>
      </w:r>
    </w:p>
    <w:p w:rsidR="002B70B8" w:rsidRDefault="002B70B8" w:rsidP="00962903">
      <w:pPr>
        <w:pStyle w:val="CSM7"/>
        <w:rPr>
          <w:lang w:val="en-US"/>
        </w:rPr>
      </w:pP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Following trace log files are recommended to supply to CoordCom</w:t>
      </w:r>
      <w:r w:rsidR="002B70B8">
        <w:rPr>
          <w:lang w:val="en-US"/>
        </w:rPr>
        <w:t xml:space="preserve"> </w:t>
      </w:r>
      <w:r w:rsidRPr="00962903">
        <w:rPr>
          <w:lang w:val="en-US"/>
        </w:rPr>
        <w:t>support</w:t>
      </w:r>
      <w:r w:rsidR="002B70B8">
        <w:rPr>
          <w:lang w:val="en-US"/>
        </w:rPr>
        <w:t xml:space="preserve"> </w:t>
      </w:r>
    </w:p>
    <w:p w:rsidR="00962903" w:rsidRPr="002B70B8" w:rsidRDefault="00962903" w:rsidP="002B70B8">
      <w:pPr>
        <w:pStyle w:val="CSM123"/>
        <w:numPr>
          <w:ilvl w:val="0"/>
          <w:numId w:val="28"/>
        </w:numPr>
        <w:rPr>
          <w:lang w:val="en-US"/>
        </w:rPr>
      </w:pPr>
      <w:r w:rsidRPr="002B70B8">
        <w:rPr>
          <w:lang w:val="en-US"/>
        </w:rPr>
        <w:t>CXE server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Cxe – CxeCONF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Cxe – CxeDSP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Cxe - XSIP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Cxe – CxeSwitch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Cxe - CxeVoIP</w:t>
      </w:r>
    </w:p>
    <w:p w:rsidR="00962903" w:rsidRPr="00962903" w:rsidRDefault="00962903" w:rsidP="002B70B8">
      <w:pPr>
        <w:pStyle w:val="CSM123"/>
        <w:rPr>
          <w:lang w:val="en-US"/>
        </w:rPr>
      </w:pPr>
      <w:r w:rsidRPr="00962903">
        <w:rPr>
          <w:lang w:val="en-US"/>
        </w:rPr>
        <w:t>Application server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OmniCom - TCM, TEL, RIO, MFM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OmniCom - VOM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lastRenderedPageBreak/>
        <w:t>OmniCom - TOM, TOS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OmniCom - ACD</w:t>
      </w:r>
    </w:p>
    <w:p w:rsidR="00962903" w:rsidRPr="00962903" w:rsidRDefault="00962903" w:rsidP="002B70B8">
      <w:pPr>
        <w:pStyle w:val="CSM123"/>
        <w:rPr>
          <w:lang w:val="en-US"/>
        </w:rPr>
      </w:pPr>
      <w:r w:rsidRPr="00962903">
        <w:rPr>
          <w:lang w:val="en-US"/>
        </w:rPr>
        <w:t>Workstation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Omnicom - Operator: TEL, MFM</w:t>
      </w:r>
    </w:p>
    <w:p w:rsidR="00962903" w:rsidRPr="00962903" w:rsidRDefault="00962903" w:rsidP="002B70B8">
      <w:pPr>
        <w:pStyle w:val="CSM10"/>
        <w:rPr>
          <w:lang w:val="en-US"/>
        </w:rPr>
      </w:pPr>
      <w:r w:rsidRPr="00962903">
        <w:rPr>
          <w:lang w:val="en-US"/>
        </w:rPr>
        <w:t>CXE – Sound</w:t>
      </w:r>
    </w:p>
    <w:p w:rsidR="00962903" w:rsidRPr="00962903" w:rsidRDefault="00962903" w:rsidP="002B70B8">
      <w:pPr>
        <w:pStyle w:val="CSM20"/>
        <w:rPr>
          <w:lang w:val="en-US"/>
        </w:rPr>
      </w:pPr>
      <w:bookmarkStart w:id="53" w:name="_Toc476907151"/>
      <w:r w:rsidRPr="00962903">
        <w:rPr>
          <w:lang w:val="en-US"/>
        </w:rPr>
        <w:t>Processes Supporting External Communication</w:t>
      </w:r>
      <w:bookmarkEnd w:id="53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list to the left on the slide represents the existing CoordCom system</w:t>
      </w:r>
      <w:r w:rsidR="002B70B8">
        <w:rPr>
          <w:lang w:val="en-US"/>
        </w:rPr>
        <w:t xml:space="preserve"> </w:t>
      </w:r>
      <w:r w:rsidRPr="00962903">
        <w:rPr>
          <w:lang w:val="en-US"/>
        </w:rPr>
        <w:t>services supporting external communication. Most of those services run either</w:t>
      </w:r>
      <w:r w:rsidR="002B70B8">
        <w:rPr>
          <w:lang w:val="en-US"/>
        </w:rPr>
        <w:t xml:space="preserve"> </w:t>
      </w:r>
      <w:r w:rsidRPr="00962903">
        <w:rPr>
          <w:lang w:val="en-US"/>
        </w:rPr>
        <w:t>in the COM-server or application server depending on the configuration.</w:t>
      </w:r>
    </w:p>
    <w:p w:rsidR="002B70B8" w:rsidRDefault="002B70B8" w:rsidP="00962903">
      <w:pPr>
        <w:pStyle w:val="CSM7"/>
        <w:rPr>
          <w:lang w:val="en-US"/>
        </w:rPr>
      </w:pPr>
    </w:p>
    <w:p w:rsidR="002B70B8" w:rsidRPr="00962903" w:rsidRDefault="002B70B8" w:rsidP="00C17268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0523B056" wp14:editId="45308E96">
            <wp:extent cx="5818768" cy="2658675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9" t="65839" r="20703" b="16097"/>
                    <a:stretch/>
                  </pic:blipFill>
                  <pic:spPr bwMode="auto">
                    <a:xfrm>
                      <a:off x="0" y="0"/>
                      <a:ext cx="5825359" cy="266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0B8" w:rsidRPr="00962903" w:rsidRDefault="00962903" w:rsidP="00C17268">
      <w:pPr>
        <w:pStyle w:val="CSMf8"/>
      </w:pPr>
      <w:r w:rsidRPr="00962903">
        <w:t>Figure 41</w:t>
      </w:r>
      <w:r w:rsidR="002B70B8" w:rsidRPr="002B70B8">
        <w:t xml:space="preserve"> </w:t>
      </w:r>
      <w:r w:rsidR="002B70B8" w:rsidRPr="00962903">
        <w:t>External Communication</w:t>
      </w:r>
    </w:p>
    <w:p w:rsidR="00962903" w:rsidRPr="00962903" w:rsidRDefault="00962903" w:rsidP="00962903">
      <w:pPr>
        <w:pStyle w:val="CSM7"/>
        <w:rPr>
          <w:lang w:val="en-US"/>
        </w:rPr>
      </w:pP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Note:</w:t>
      </w:r>
      <w:r w:rsidR="00C17268">
        <w:rPr>
          <w:lang w:val="en-US"/>
        </w:rPr>
        <w:t xml:space="preserve"> </w:t>
      </w:r>
      <w:r w:rsidRPr="00962903">
        <w:rPr>
          <w:lang w:val="en-US"/>
        </w:rPr>
        <w:t>You can connect to SMS GW or FCT for SMS</w:t>
      </w:r>
    </w:p>
    <w:p w:rsidR="002B70B8" w:rsidRDefault="002B70B8" w:rsidP="00962903">
      <w:pPr>
        <w:pStyle w:val="CSM7"/>
        <w:rPr>
          <w:lang w:val="en-US"/>
        </w:rPr>
      </w:pPr>
    </w:p>
    <w:p w:rsidR="00962903" w:rsidRPr="002B70B8" w:rsidRDefault="00962903" w:rsidP="00ED6522">
      <w:pPr>
        <w:pStyle w:val="CSM30"/>
        <w:rPr>
          <w:lang w:val="en-US"/>
        </w:rPr>
      </w:pPr>
      <w:bookmarkStart w:id="54" w:name="_Toc476907152"/>
      <w:r w:rsidRPr="002B70B8">
        <w:rPr>
          <w:lang w:val="en-US"/>
        </w:rPr>
        <w:t>Following trace log files are recommended to supply to CoordCom</w:t>
      </w:r>
      <w:r w:rsidR="002B70B8" w:rsidRPr="002B70B8">
        <w:rPr>
          <w:lang w:val="en-US"/>
        </w:rPr>
        <w:t xml:space="preserve"> </w:t>
      </w:r>
      <w:r w:rsidRPr="002B70B8">
        <w:rPr>
          <w:lang w:val="en-US"/>
        </w:rPr>
        <w:t>support</w:t>
      </w:r>
      <w:bookmarkEnd w:id="54"/>
    </w:p>
    <w:p w:rsidR="00962903" w:rsidRPr="002B70B8" w:rsidRDefault="00962903" w:rsidP="002B70B8">
      <w:pPr>
        <w:pStyle w:val="CSM123"/>
        <w:numPr>
          <w:ilvl w:val="0"/>
          <w:numId w:val="29"/>
        </w:numPr>
        <w:rPr>
          <w:lang w:val="en-US"/>
        </w:rPr>
      </w:pPr>
      <w:r w:rsidRPr="002B70B8">
        <w:rPr>
          <w:lang w:val="en-US"/>
        </w:rPr>
        <w:t>Application server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MGM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X25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MTX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SMS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EGW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AVLS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ALT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MAP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– ACD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FCT</w:t>
      </w:r>
    </w:p>
    <w:p w:rsidR="00962903" w:rsidRPr="00962903" w:rsidRDefault="00962903" w:rsidP="00BE7188">
      <w:pPr>
        <w:pStyle w:val="CSM123"/>
        <w:rPr>
          <w:lang w:val="en-US"/>
        </w:rPr>
      </w:pPr>
      <w:r w:rsidRPr="00962903">
        <w:rPr>
          <w:lang w:val="en-US"/>
        </w:rPr>
        <w:t>Workstation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Operator</w:t>
      </w:r>
    </w:p>
    <w:p w:rsidR="00BE7188" w:rsidRDefault="00BE7188" w:rsidP="00962903">
      <w:pPr>
        <w:pStyle w:val="CSM7"/>
        <w:rPr>
          <w:lang w:val="en-US"/>
        </w:rPr>
      </w:pPr>
    </w:p>
    <w:p w:rsidR="00962903" w:rsidRPr="00962903" w:rsidRDefault="00962903" w:rsidP="00BE7188">
      <w:pPr>
        <w:pStyle w:val="CSM20"/>
        <w:rPr>
          <w:lang w:val="en-US"/>
        </w:rPr>
      </w:pPr>
      <w:bookmarkStart w:id="55" w:name="_Toc476907153"/>
      <w:r w:rsidRPr="00962903">
        <w:rPr>
          <w:lang w:val="en-US"/>
        </w:rPr>
        <w:t>Processes Supporting Automatic Alarm</w:t>
      </w:r>
      <w:bookmarkEnd w:id="55"/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section describes the automatic alarm function in CoordCom. Automatic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alarm is used for Burglar alarm, Fire alarm, Technical alarm or Supervision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alarm as flood alarm.</w:t>
      </w:r>
    </w:p>
    <w:p w:rsidR="00BE7188" w:rsidRDefault="00BE7188" w:rsidP="00962903">
      <w:pPr>
        <w:pStyle w:val="CSM7"/>
        <w:rPr>
          <w:lang w:val="en-US"/>
        </w:rPr>
      </w:pPr>
    </w:p>
    <w:p w:rsidR="00BE7188" w:rsidRPr="00962903" w:rsidRDefault="00BE7188" w:rsidP="00C17268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663D4DDE" wp14:editId="58E12067">
            <wp:extent cx="5801445" cy="3305206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7" t="64571" r="18125" b="12769"/>
                    <a:stretch/>
                  </pic:blipFill>
                  <pic:spPr bwMode="auto">
                    <a:xfrm>
                      <a:off x="0" y="0"/>
                      <a:ext cx="5819608" cy="331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42</w:t>
      </w:r>
      <w:r w:rsidR="00BE7188">
        <w:t xml:space="preserve"> </w:t>
      </w:r>
      <w:r w:rsidRPr="00962903">
        <w:t>Automatic Alarm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Alarm is handled within CoordCom by ALM (Automatic aLarm Management),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which is a process supporting all logic needed to receive automatic alarms and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parsing them to ACD and OP. ALM will create case information into database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as alarm is received.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CCAR – this is a automatic alarm receiving system. There are a lot of different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types of automatic alarm systems on the market, with or without voice. Burglar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alarm is a typical alarm without voice, while lift emergency alarm very often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has voice alarm. There is also a lot of different ways to transport the alarm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information. Famous protocols are SIA protocol, Contact ID, Ademco, L400,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Robofone. There are modem protocols, DTMF or pulse protocol. The alarm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transmitters (AT) send alarms on the PSTN network or wireless by SMS. Alarms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are received by the CCAR system. The CCAR detects the alarm codes and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convert them to a standard common protocol that is automatically dispatched to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CoordCom by TCP/IP or X25. The ALM process in CoordCom handles alarms.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ALM can be an option on some markets.</w:t>
      </w:r>
    </w:p>
    <w:p w:rsidR="00962903" w:rsidRPr="00BE7188" w:rsidRDefault="00962903" w:rsidP="00ED6522">
      <w:pPr>
        <w:pStyle w:val="CSM30"/>
        <w:rPr>
          <w:lang w:val="en-US"/>
        </w:rPr>
      </w:pPr>
      <w:bookmarkStart w:id="56" w:name="_Toc476907154"/>
      <w:r w:rsidRPr="00BE7188">
        <w:rPr>
          <w:lang w:val="en-US"/>
        </w:rPr>
        <w:t>Following trace log files are recommended to supply to CoordCom</w:t>
      </w:r>
      <w:r w:rsidR="00BE7188" w:rsidRPr="00BE7188">
        <w:rPr>
          <w:lang w:val="en-US"/>
        </w:rPr>
        <w:t xml:space="preserve"> </w:t>
      </w:r>
      <w:r w:rsidRPr="00BE7188">
        <w:rPr>
          <w:lang w:val="en-US"/>
        </w:rPr>
        <w:t>support</w:t>
      </w:r>
      <w:bookmarkEnd w:id="56"/>
    </w:p>
    <w:p w:rsidR="00962903" w:rsidRPr="00BE7188" w:rsidRDefault="00962903" w:rsidP="00BE7188">
      <w:pPr>
        <w:pStyle w:val="CSM123"/>
        <w:numPr>
          <w:ilvl w:val="0"/>
          <w:numId w:val="30"/>
        </w:numPr>
        <w:rPr>
          <w:lang w:val="en-US"/>
        </w:rPr>
      </w:pPr>
      <w:r w:rsidRPr="00BE7188">
        <w:rPr>
          <w:lang w:val="en-US"/>
        </w:rPr>
        <w:t>Application server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ALM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ACD</w:t>
      </w:r>
    </w:p>
    <w:p w:rsidR="00962903" w:rsidRPr="00962903" w:rsidRDefault="00962903" w:rsidP="00BE7188">
      <w:pPr>
        <w:pStyle w:val="CSM123"/>
        <w:rPr>
          <w:lang w:val="en-US"/>
        </w:rPr>
      </w:pPr>
      <w:r w:rsidRPr="00962903">
        <w:rPr>
          <w:lang w:val="en-US"/>
        </w:rPr>
        <w:t>Workstation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Operator</w:t>
      </w:r>
    </w:p>
    <w:p w:rsidR="00962903" w:rsidRPr="00962903" w:rsidRDefault="00962903" w:rsidP="00BE7188">
      <w:pPr>
        <w:pStyle w:val="CSM20"/>
        <w:rPr>
          <w:lang w:val="en-US"/>
        </w:rPr>
      </w:pPr>
      <w:bookmarkStart w:id="57" w:name="_Toc476907155"/>
      <w:r w:rsidRPr="00962903">
        <w:rPr>
          <w:lang w:val="en-US"/>
        </w:rPr>
        <w:lastRenderedPageBreak/>
        <w:t>Processes Supporting Address Information</w:t>
      </w:r>
      <w:bookmarkEnd w:id="57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picture displays the external ANI function used in Sweden to connect to an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external number provider. This is equivalence to CoordCom:s built in ANI.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ANI means taking the A-number from the phone line (who is calling) and send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that phone number to a database and get back the name of the owner, address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and other information that are then automatically filled into the case form. As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communication we use TCP/IP and XML protocol.</w:t>
      </w:r>
    </w:p>
    <w:p w:rsidR="00BE7188" w:rsidRDefault="00BE7188" w:rsidP="00962903">
      <w:pPr>
        <w:pStyle w:val="CSM7"/>
        <w:rPr>
          <w:lang w:val="en-US"/>
        </w:rPr>
      </w:pPr>
    </w:p>
    <w:p w:rsidR="00BE7188" w:rsidRDefault="00BE7188" w:rsidP="00C17268">
      <w:pPr>
        <w:pStyle w:val="CSMf7"/>
        <w:rPr>
          <w:lang w:val="en-US"/>
        </w:rPr>
      </w:pPr>
      <w:r w:rsidRPr="00C17268">
        <w:drawing>
          <wp:inline distT="0" distB="0" distL="0" distR="0" wp14:anchorId="36BF1B16" wp14:editId="5C7EFCC6">
            <wp:extent cx="5770709" cy="3558429"/>
            <wp:effectExtent l="0" t="0" r="1905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4" t="14974" r="12077" b="58009"/>
                    <a:stretch/>
                  </pic:blipFill>
                  <pic:spPr bwMode="auto">
                    <a:xfrm>
                      <a:off x="0" y="0"/>
                      <a:ext cx="5782632" cy="356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43</w:t>
      </w:r>
      <w:r w:rsidR="00BE7188">
        <w:t xml:space="preserve"> </w:t>
      </w:r>
      <w:r w:rsidRPr="00962903">
        <w:t>Address Information</w:t>
      </w:r>
    </w:p>
    <w:p w:rsidR="00962903" w:rsidRPr="00BE7188" w:rsidRDefault="00962903" w:rsidP="00ED6522">
      <w:pPr>
        <w:pStyle w:val="CSM30"/>
        <w:rPr>
          <w:lang w:val="en-US"/>
        </w:rPr>
      </w:pPr>
      <w:bookmarkStart w:id="58" w:name="_Toc476907156"/>
      <w:r w:rsidRPr="00BE7188">
        <w:rPr>
          <w:lang w:val="en-US"/>
        </w:rPr>
        <w:t>Following trace log files are recommended to supply to CoordCom</w:t>
      </w:r>
      <w:r w:rsidR="00BE7188" w:rsidRPr="00BE7188">
        <w:rPr>
          <w:lang w:val="en-US"/>
        </w:rPr>
        <w:t xml:space="preserve"> </w:t>
      </w:r>
      <w:r w:rsidRPr="00BE7188">
        <w:rPr>
          <w:lang w:val="en-US"/>
        </w:rPr>
        <w:t>support</w:t>
      </w:r>
      <w:bookmarkEnd w:id="58"/>
    </w:p>
    <w:p w:rsidR="00962903" w:rsidRPr="00BE7188" w:rsidRDefault="00962903" w:rsidP="00BE7188">
      <w:pPr>
        <w:pStyle w:val="CSM123"/>
        <w:numPr>
          <w:ilvl w:val="0"/>
          <w:numId w:val="31"/>
        </w:numPr>
        <w:rPr>
          <w:lang w:val="en-US"/>
        </w:rPr>
      </w:pPr>
      <w:r w:rsidRPr="00BE7188">
        <w:rPr>
          <w:lang w:val="en-US"/>
        </w:rPr>
        <w:t>Application server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CTM or AGW depending on installed solution.</w:t>
      </w:r>
    </w:p>
    <w:p w:rsidR="00962903" w:rsidRPr="00962903" w:rsidRDefault="00962903" w:rsidP="00BE7188">
      <w:pPr>
        <w:pStyle w:val="CSM123"/>
        <w:rPr>
          <w:lang w:val="en-US"/>
        </w:rPr>
      </w:pPr>
      <w:r w:rsidRPr="00962903">
        <w:rPr>
          <w:lang w:val="en-US"/>
        </w:rPr>
        <w:t>Workstation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Operator</w:t>
      </w:r>
    </w:p>
    <w:p w:rsidR="00962903" w:rsidRPr="00962903" w:rsidRDefault="00962903" w:rsidP="00BE7188">
      <w:pPr>
        <w:pStyle w:val="CSM20"/>
        <w:rPr>
          <w:lang w:val="en-US"/>
        </w:rPr>
      </w:pPr>
      <w:bookmarkStart w:id="59" w:name="_Toc476907157"/>
      <w:r w:rsidRPr="00962903">
        <w:rPr>
          <w:lang w:val="en-US"/>
        </w:rPr>
        <w:t>Processes Supporting Incoming Security Alarm</w:t>
      </w:r>
      <w:bookmarkEnd w:id="59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picture shows the signal flow and the processes involved when a security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alarm is received.</w:t>
      </w:r>
    </w:p>
    <w:p w:rsidR="00BE7188" w:rsidRDefault="00BE7188" w:rsidP="00962903">
      <w:pPr>
        <w:pStyle w:val="CSM7"/>
        <w:rPr>
          <w:lang w:val="en-US"/>
        </w:rPr>
      </w:pPr>
    </w:p>
    <w:p w:rsidR="00BE7188" w:rsidRDefault="00BE7188" w:rsidP="00C17268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6A140" wp14:editId="743510B4">
            <wp:extent cx="5617028" cy="4678716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0" t="14737" r="27984" b="56424"/>
                    <a:stretch/>
                  </pic:blipFill>
                  <pic:spPr bwMode="auto">
                    <a:xfrm>
                      <a:off x="0" y="0"/>
                      <a:ext cx="5623166" cy="468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44</w:t>
      </w:r>
      <w:r w:rsidR="00BE7188">
        <w:t xml:space="preserve"> </w:t>
      </w:r>
      <w:r w:rsidRPr="00962903">
        <w:t>Incoming Security Alarm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Incoming security alarm to CCAR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CCAR contacts ALM via either X.25 or directly, depending on hardware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configuration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ALM notifies ACD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ACD notifies Op which puts the incoming alarm in an appropriate Inbox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5. Op acknowledges the alarm to ALM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6. When the Operator accepts the alarm, TCM is notified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7. TCM notifies CXE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8. CXE connects to CCAR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9. CCAR connects the call via CXE to the alarm caller.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10. The call is now handled between the caller and CXE Sound, via CXE</w:t>
      </w:r>
    </w:p>
    <w:p w:rsidR="00BE7188" w:rsidRDefault="00BE7188" w:rsidP="00962903">
      <w:pPr>
        <w:pStyle w:val="CSM7"/>
        <w:rPr>
          <w:lang w:val="en-US"/>
        </w:rPr>
      </w:pPr>
    </w:p>
    <w:p w:rsidR="00962903" w:rsidRPr="00BE7188" w:rsidRDefault="00962903" w:rsidP="00ED6522">
      <w:pPr>
        <w:pStyle w:val="CSM30"/>
        <w:rPr>
          <w:lang w:val="en-US"/>
        </w:rPr>
      </w:pPr>
      <w:bookmarkStart w:id="60" w:name="_Toc476907158"/>
      <w:r w:rsidRPr="00BE7188">
        <w:rPr>
          <w:lang w:val="en-US"/>
        </w:rPr>
        <w:t>Following trace log files are recommended to supply to CoordCom</w:t>
      </w:r>
      <w:r w:rsidR="00BE7188" w:rsidRPr="00BE7188">
        <w:rPr>
          <w:lang w:val="en-US"/>
        </w:rPr>
        <w:t xml:space="preserve"> </w:t>
      </w:r>
      <w:r w:rsidRPr="00BE7188">
        <w:rPr>
          <w:lang w:val="en-US"/>
        </w:rPr>
        <w:t>support</w:t>
      </w:r>
      <w:bookmarkEnd w:id="60"/>
    </w:p>
    <w:p w:rsidR="00962903" w:rsidRPr="00BE7188" w:rsidRDefault="00962903" w:rsidP="00BE7188">
      <w:pPr>
        <w:pStyle w:val="CSM123"/>
        <w:numPr>
          <w:ilvl w:val="0"/>
          <w:numId w:val="32"/>
        </w:numPr>
        <w:rPr>
          <w:lang w:val="en-US"/>
        </w:rPr>
      </w:pPr>
      <w:r w:rsidRPr="00BE7188">
        <w:rPr>
          <w:lang w:val="en-US"/>
        </w:rPr>
        <w:t>CXE server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Cxe – CxeDSP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Cxe - CxeISDN or CxeISUP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Cxe – CxeSwitch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Cxe - CxeVoIP</w:t>
      </w:r>
    </w:p>
    <w:p w:rsidR="00962903" w:rsidRPr="00962903" w:rsidRDefault="00962903" w:rsidP="00BE7188">
      <w:pPr>
        <w:pStyle w:val="CSM123"/>
        <w:rPr>
          <w:lang w:val="en-US"/>
        </w:rPr>
      </w:pPr>
      <w:r w:rsidRPr="00962903">
        <w:rPr>
          <w:lang w:val="en-US"/>
        </w:rPr>
        <w:t>Application server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lastRenderedPageBreak/>
        <w:t>OmniCom - ALM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TCM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ACD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X25</w:t>
      </w:r>
    </w:p>
    <w:p w:rsidR="00962903" w:rsidRPr="00962903" w:rsidRDefault="00962903" w:rsidP="00BE7188">
      <w:pPr>
        <w:pStyle w:val="CSM123"/>
        <w:rPr>
          <w:lang w:val="en-US"/>
        </w:rPr>
      </w:pPr>
      <w:r w:rsidRPr="00962903">
        <w:rPr>
          <w:lang w:val="en-US"/>
        </w:rPr>
        <w:t>Workstation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Operator</w:t>
      </w:r>
    </w:p>
    <w:p w:rsidR="00BE7188" w:rsidRDefault="00BE7188" w:rsidP="00962903">
      <w:pPr>
        <w:pStyle w:val="CSM7"/>
        <w:rPr>
          <w:lang w:val="en-US"/>
        </w:rPr>
      </w:pPr>
    </w:p>
    <w:p w:rsidR="00962903" w:rsidRDefault="00962903" w:rsidP="00BE7188">
      <w:pPr>
        <w:pStyle w:val="CSM20"/>
        <w:rPr>
          <w:lang w:val="en-US"/>
        </w:rPr>
      </w:pPr>
      <w:bookmarkStart w:id="61" w:name="_Toc476907159"/>
      <w:r w:rsidRPr="00962903">
        <w:rPr>
          <w:lang w:val="en-US"/>
        </w:rPr>
        <w:t>Processes Supporting External Analog Radio Call</w:t>
      </w:r>
      <w:bookmarkEnd w:id="61"/>
    </w:p>
    <w:p w:rsidR="00BE7188" w:rsidRPr="00BE7188" w:rsidRDefault="00BE7188" w:rsidP="00BE7188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291E1A9F" wp14:editId="02F00382">
            <wp:extent cx="5048410" cy="468963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4" t="43972" r="29886" b="27031"/>
                    <a:stretch/>
                  </pic:blipFill>
                  <pic:spPr bwMode="auto">
                    <a:xfrm>
                      <a:off x="0" y="0"/>
                      <a:ext cx="5052832" cy="469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45</w:t>
      </w:r>
      <w:r w:rsidR="00BE7188">
        <w:t xml:space="preserve"> </w:t>
      </w:r>
      <w:r w:rsidRPr="00962903">
        <w:t>External Analog Radio Call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Op notifies TCM that an outgoing radio call is being placed.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TCM notifies CXE Radio, which handles the radio call, depending on which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radio system is being used.</w:t>
      </w:r>
    </w:p>
    <w:p w:rsidR="00BE7188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CXE Radio sets up the radio call to the external radio system</w:t>
      </w:r>
      <w:r w:rsidR="00BE7188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CXE Radio redirects the call to CXE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5. CXE sends output to CXE Sound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Note: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External Radio can be RVX2000, TOPEX or other.</w:t>
      </w:r>
    </w:p>
    <w:p w:rsidR="00BE7188" w:rsidRDefault="00BE7188" w:rsidP="00962903">
      <w:pPr>
        <w:pStyle w:val="CSM7"/>
        <w:rPr>
          <w:lang w:val="en-US"/>
        </w:rPr>
      </w:pPr>
    </w:p>
    <w:p w:rsidR="00962903" w:rsidRPr="00962903" w:rsidRDefault="00962903" w:rsidP="00BE7188">
      <w:pPr>
        <w:pStyle w:val="CSM30"/>
        <w:rPr>
          <w:lang w:val="en-US"/>
        </w:rPr>
      </w:pPr>
      <w:bookmarkStart w:id="62" w:name="_Toc476907160"/>
      <w:r w:rsidRPr="00962903">
        <w:rPr>
          <w:lang w:val="en-US"/>
        </w:rPr>
        <w:lastRenderedPageBreak/>
        <w:t>Following trace log files are recommended to supply to CoordCom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support</w:t>
      </w:r>
      <w:bookmarkEnd w:id="62"/>
    </w:p>
    <w:p w:rsidR="00962903" w:rsidRPr="00BE7188" w:rsidRDefault="00962903" w:rsidP="00BE7188">
      <w:pPr>
        <w:pStyle w:val="CSM123"/>
        <w:numPr>
          <w:ilvl w:val="0"/>
          <w:numId w:val="33"/>
        </w:numPr>
        <w:rPr>
          <w:lang w:val="en-US"/>
        </w:rPr>
      </w:pPr>
      <w:r w:rsidRPr="00BE7188">
        <w:rPr>
          <w:lang w:val="en-US"/>
        </w:rPr>
        <w:t>CXE server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Cxe – CxeCONF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Cxe – CxeDSP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Cxe – CxeSwitch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Cxe - CxeVoIP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Cxe – CxeRVX2000 or CxeTopex &amp; CxeSIP</w:t>
      </w:r>
    </w:p>
    <w:p w:rsidR="00962903" w:rsidRPr="00962903" w:rsidRDefault="00962903" w:rsidP="00BE7188">
      <w:pPr>
        <w:pStyle w:val="CSM123"/>
        <w:rPr>
          <w:lang w:val="en-US"/>
        </w:rPr>
      </w:pPr>
      <w:r w:rsidRPr="00962903">
        <w:rPr>
          <w:lang w:val="en-US"/>
        </w:rPr>
        <w:t>Application server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ALM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TCM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ACD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X25</w:t>
      </w:r>
    </w:p>
    <w:p w:rsidR="00962903" w:rsidRPr="00962903" w:rsidRDefault="00962903" w:rsidP="00BE7188">
      <w:pPr>
        <w:pStyle w:val="CSM123"/>
        <w:rPr>
          <w:lang w:val="en-US"/>
        </w:rPr>
      </w:pPr>
      <w:r w:rsidRPr="00962903">
        <w:rPr>
          <w:lang w:val="en-US"/>
        </w:rPr>
        <w:t>Workstation</w:t>
      </w:r>
    </w:p>
    <w:p w:rsidR="00962903" w:rsidRPr="00962903" w:rsidRDefault="00962903" w:rsidP="00BE7188">
      <w:pPr>
        <w:pStyle w:val="CSM10"/>
        <w:rPr>
          <w:lang w:val="en-US"/>
        </w:rPr>
      </w:pPr>
      <w:r w:rsidRPr="00962903">
        <w:rPr>
          <w:lang w:val="en-US"/>
        </w:rPr>
        <w:t>Omnicom - Operator</w:t>
      </w:r>
    </w:p>
    <w:p w:rsidR="00BE7188" w:rsidRDefault="00BE7188" w:rsidP="00962903">
      <w:pPr>
        <w:pStyle w:val="CSM7"/>
        <w:rPr>
          <w:lang w:val="en-US"/>
        </w:rPr>
      </w:pPr>
    </w:p>
    <w:p w:rsidR="00962903" w:rsidRPr="00962903" w:rsidRDefault="00962903" w:rsidP="00BE7188">
      <w:pPr>
        <w:pStyle w:val="CSM20"/>
        <w:rPr>
          <w:lang w:val="en-US"/>
        </w:rPr>
      </w:pPr>
      <w:bookmarkStart w:id="63" w:name="_Toc476907161"/>
      <w:r w:rsidRPr="00962903">
        <w:rPr>
          <w:lang w:val="en-US"/>
        </w:rPr>
        <w:t>Processes Supporting External Digital Radio</w:t>
      </w:r>
      <w:bookmarkEnd w:id="63"/>
    </w:p>
    <w:p w:rsidR="00962903" w:rsidRPr="00962903" w:rsidRDefault="00962903" w:rsidP="00BE7188">
      <w:pPr>
        <w:pStyle w:val="CSM30"/>
        <w:rPr>
          <w:lang w:val="en-US"/>
        </w:rPr>
      </w:pPr>
      <w:bookmarkStart w:id="64" w:name="_Toc476907162"/>
      <w:r w:rsidRPr="00962903">
        <w:rPr>
          <w:lang w:val="en-US"/>
        </w:rPr>
        <w:t>Digital Radio Call</w:t>
      </w:r>
      <w:bookmarkEnd w:id="64"/>
    </w:p>
    <w:p w:rsidR="00BE7188" w:rsidRDefault="00BE7188" w:rsidP="00962903">
      <w:pPr>
        <w:pStyle w:val="CSM7"/>
        <w:rPr>
          <w:lang w:val="en-US"/>
        </w:rPr>
      </w:pPr>
    </w:p>
    <w:p w:rsidR="00BE7188" w:rsidRDefault="00BE7188" w:rsidP="00C17268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CAEE02" wp14:editId="4C19AB40">
            <wp:extent cx="5397370" cy="5217458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9" t="21867" r="22158" b="41370"/>
                    <a:stretch/>
                  </pic:blipFill>
                  <pic:spPr bwMode="auto">
                    <a:xfrm>
                      <a:off x="0" y="0"/>
                      <a:ext cx="5400552" cy="522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46</w:t>
      </w:r>
      <w:r w:rsidR="00BE7188">
        <w:t xml:space="preserve"> </w:t>
      </w:r>
      <w:r w:rsidRPr="00962903">
        <w:t>Digital Radio Call process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Operator initiates call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TCM identifies it as a Digital Radio Call and send request to EIH and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allocates conference in CXE.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EIH sends request to DRV adaptor, whom allocates a TC client.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DRV adaptor sends request to TCS on Tetra system.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5. Tetra system contacts Tetra terminal and allocate voice stream on E1.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6. CXE sets up conference with CXE sound.</w:t>
      </w:r>
    </w:p>
    <w:p w:rsidR="00BE7188" w:rsidRDefault="00BE7188" w:rsidP="00962903">
      <w:pPr>
        <w:pStyle w:val="CSM7"/>
        <w:rPr>
          <w:lang w:val="en-US"/>
        </w:rPr>
      </w:pPr>
    </w:p>
    <w:p w:rsidR="00962903" w:rsidRPr="00962903" w:rsidRDefault="00962903" w:rsidP="00BE7188">
      <w:pPr>
        <w:pStyle w:val="CSM30"/>
        <w:rPr>
          <w:lang w:val="en-US"/>
        </w:rPr>
      </w:pPr>
      <w:bookmarkStart w:id="65" w:name="_Toc476907163"/>
      <w:r w:rsidRPr="00962903">
        <w:rPr>
          <w:lang w:val="en-US"/>
        </w:rPr>
        <w:lastRenderedPageBreak/>
        <w:t>Digital Radio Short Message and Status Change</w:t>
      </w:r>
      <w:bookmarkEnd w:id="65"/>
    </w:p>
    <w:p w:rsidR="00BE7188" w:rsidRDefault="00BE7188" w:rsidP="00C17268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32EEFA2D" wp14:editId="15005C67">
            <wp:extent cx="5401875" cy="5153885"/>
            <wp:effectExtent l="0" t="0" r="889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0" t="14974" r="22606" b="47154"/>
                    <a:stretch/>
                  </pic:blipFill>
                  <pic:spPr bwMode="auto">
                    <a:xfrm>
                      <a:off x="0" y="0"/>
                      <a:ext cx="5408394" cy="516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47</w:t>
      </w:r>
      <w:r w:rsidR="00BE7188">
        <w:t xml:space="preserve"> </w:t>
      </w:r>
      <w:r w:rsidRPr="00962903">
        <w:t>Digital Radio Short Message and status change process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Outgoing short message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Operator sends Short Message request to MGM.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MGM send request to EIH.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EIH contacts DRS whom allocate a TC client.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TC Client send request to TCS on Tetra system and sends Short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message to Tetra client.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Incoming short message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Tetra terminal sends short message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TCS sends message to DRS TC client.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DRS sends message to EIH.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EIH send message to MGM.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10. MGM sends alert to ACD.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11. ACD distribute notification to CoordCom Operators.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Status change of Tetra terminal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Operator change group of a Tetra terminal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5. OP sends request to DRM.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6. DRM contacts EIH.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lastRenderedPageBreak/>
        <w:t>7. EIH sends request to DRM adaptor.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8. DRM assigns a TC client and sends information to TCS.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Tetra system updates status and sends information to Tetra terminal</w:t>
      </w:r>
    </w:p>
    <w:p w:rsidR="00BE7188" w:rsidRDefault="00BE7188" w:rsidP="00962903">
      <w:pPr>
        <w:pStyle w:val="CSM7"/>
        <w:rPr>
          <w:lang w:val="en-US"/>
        </w:rPr>
      </w:pPr>
    </w:p>
    <w:p w:rsidR="00962903" w:rsidRPr="00962903" w:rsidRDefault="00962903" w:rsidP="00BE7188">
      <w:pPr>
        <w:pStyle w:val="CSM20"/>
        <w:rPr>
          <w:lang w:val="en-US"/>
        </w:rPr>
      </w:pPr>
      <w:bookmarkStart w:id="66" w:name="_Toc476907164"/>
      <w:r w:rsidRPr="00962903">
        <w:rPr>
          <w:lang w:val="en-US"/>
        </w:rPr>
        <w:t>Processes Supporting Startup of Client</w:t>
      </w:r>
      <w:bookmarkEnd w:id="66"/>
    </w:p>
    <w:p w:rsidR="00BE7188" w:rsidRDefault="00BE7188" w:rsidP="00962903">
      <w:pPr>
        <w:pStyle w:val="CSM7"/>
        <w:rPr>
          <w:lang w:val="en-US"/>
        </w:rPr>
      </w:pPr>
    </w:p>
    <w:p w:rsidR="00BE7188" w:rsidRDefault="00BE7188" w:rsidP="00C17268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78DB293A" wp14:editId="0AC983FE">
            <wp:extent cx="4372215" cy="337550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0" t="40090" r="37392" b="39785"/>
                    <a:stretch/>
                  </pic:blipFill>
                  <pic:spPr bwMode="auto">
                    <a:xfrm>
                      <a:off x="0" y="0"/>
                      <a:ext cx="4375858" cy="337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48</w:t>
      </w:r>
      <w:r w:rsidR="00BE7188">
        <w:t xml:space="preserve"> </w:t>
      </w:r>
      <w:r w:rsidRPr="00962903">
        <w:t>Client Startup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Op requests configuration data from the AD during computer startup.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Op requests information from DBS about which databases to use.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Op notifies all other processes in the system that operator has started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through REF. APS starts to poll operator, if polling of operator has been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enabled.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Op requests authorization and choice of work role from ACD.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Note: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Information regarding which databases to use is stored in the registry.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Op can access the database configuration information from the registry</w:t>
      </w:r>
      <w:r w:rsidR="00BE7188">
        <w:rPr>
          <w:lang w:val="en-US"/>
        </w:rPr>
        <w:t xml:space="preserve"> </w:t>
      </w:r>
      <w:r w:rsidRPr="00962903">
        <w:rPr>
          <w:lang w:val="en-US"/>
        </w:rPr>
        <w:t>if the DBS service is down. The ACD service must however be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available in order for operator to start.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Note:</w:t>
      </w:r>
      <w:r w:rsidR="00BE7188" w:rsidRPr="00BE7188">
        <w:rPr>
          <w:lang w:val="en-US"/>
        </w:rPr>
        <w:t xml:space="preserve"> </w:t>
      </w:r>
      <w:r w:rsidR="00BE7188" w:rsidRPr="00962903">
        <w:rPr>
          <w:lang w:val="en-US"/>
        </w:rPr>
        <w:t>Use the CSS tool to configure polling</w:t>
      </w:r>
      <w:r w:rsidR="00BE7188">
        <w:rPr>
          <w:lang w:val="en-US"/>
        </w:rPr>
        <w:t>.</w:t>
      </w:r>
    </w:p>
    <w:p w:rsidR="00BE7188" w:rsidRDefault="00BE7188" w:rsidP="00962903">
      <w:pPr>
        <w:pStyle w:val="CSM7"/>
        <w:rPr>
          <w:lang w:val="en-US"/>
        </w:rPr>
      </w:pPr>
    </w:p>
    <w:p w:rsidR="00962903" w:rsidRPr="00962903" w:rsidRDefault="00962903" w:rsidP="007648C8">
      <w:pPr>
        <w:pStyle w:val="CSM30"/>
        <w:rPr>
          <w:lang w:val="en-US"/>
        </w:rPr>
      </w:pPr>
      <w:bookmarkStart w:id="67" w:name="_Toc476907165"/>
      <w:r w:rsidRPr="00962903">
        <w:rPr>
          <w:lang w:val="en-US"/>
        </w:rPr>
        <w:t>Following trace log files are recommended to supply to CoordCom</w:t>
      </w:r>
      <w:r w:rsidR="007648C8">
        <w:rPr>
          <w:lang w:val="en-US"/>
        </w:rPr>
        <w:t xml:space="preserve"> </w:t>
      </w:r>
      <w:r w:rsidRPr="00962903">
        <w:rPr>
          <w:lang w:val="en-US"/>
        </w:rPr>
        <w:t>support</w:t>
      </w:r>
      <w:bookmarkEnd w:id="67"/>
    </w:p>
    <w:p w:rsidR="00962903" w:rsidRPr="007648C8" w:rsidRDefault="00962903" w:rsidP="007648C8">
      <w:pPr>
        <w:pStyle w:val="CSM123"/>
        <w:numPr>
          <w:ilvl w:val="0"/>
          <w:numId w:val="34"/>
        </w:numPr>
        <w:rPr>
          <w:lang w:val="en-US"/>
        </w:rPr>
      </w:pPr>
      <w:r w:rsidRPr="007648C8">
        <w:rPr>
          <w:lang w:val="en-US"/>
        </w:rPr>
        <w:t>Application server</w:t>
      </w:r>
    </w:p>
    <w:p w:rsidR="00962903" w:rsidRPr="00962903" w:rsidRDefault="00962903" w:rsidP="007648C8">
      <w:pPr>
        <w:pStyle w:val="CSM10"/>
        <w:rPr>
          <w:lang w:val="en-US"/>
        </w:rPr>
      </w:pPr>
      <w:r w:rsidRPr="00962903">
        <w:rPr>
          <w:lang w:val="en-US"/>
        </w:rPr>
        <w:t>OmniCom - APS</w:t>
      </w:r>
    </w:p>
    <w:p w:rsidR="00962903" w:rsidRPr="00962903" w:rsidRDefault="00962903" w:rsidP="007648C8">
      <w:pPr>
        <w:pStyle w:val="CSM10"/>
        <w:rPr>
          <w:lang w:val="en-US"/>
        </w:rPr>
      </w:pPr>
      <w:r w:rsidRPr="00962903">
        <w:rPr>
          <w:lang w:val="en-US"/>
        </w:rPr>
        <w:t>OmniCom - ACD</w:t>
      </w:r>
    </w:p>
    <w:p w:rsidR="00962903" w:rsidRPr="00962903" w:rsidRDefault="00962903" w:rsidP="007648C8">
      <w:pPr>
        <w:pStyle w:val="CSM123"/>
        <w:rPr>
          <w:lang w:val="en-US"/>
        </w:rPr>
      </w:pPr>
      <w:r w:rsidRPr="00962903">
        <w:rPr>
          <w:lang w:val="en-US"/>
        </w:rPr>
        <w:t>Workstation</w:t>
      </w:r>
    </w:p>
    <w:p w:rsidR="00962903" w:rsidRPr="00962903" w:rsidRDefault="00962903" w:rsidP="007648C8">
      <w:pPr>
        <w:pStyle w:val="CSM10"/>
        <w:rPr>
          <w:lang w:val="en-US"/>
        </w:rPr>
      </w:pPr>
      <w:r w:rsidRPr="00962903">
        <w:rPr>
          <w:lang w:val="en-US"/>
        </w:rPr>
        <w:t>Omnicom - Operator</w:t>
      </w:r>
    </w:p>
    <w:p w:rsidR="00962903" w:rsidRPr="00962903" w:rsidRDefault="00962903" w:rsidP="007648C8">
      <w:pPr>
        <w:pStyle w:val="CSM20"/>
        <w:rPr>
          <w:lang w:val="en-US"/>
        </w:rPr>
      </w:pPr>
      <w:bookmarkStart w:id="68" w:name="_Toc476907166"/>
      <w:r w:rsidRPr="00962903">
        <w:rPr>
          <w:lang w:val="en-US"/>
        </w:rPr>
        <w:lastRenderedPageBreak/>
        <w:t>Processes Supporting Position Query to a Unit</w:t>
      </w:r>
      <w:bookmarkEnd w:id="68"/>
    </w:p>
    <w:p w:rsidR="00801514" w:rsidRDefault="00801514" w:rsidP="00962903">
      <w:pPr>
        <w:pStyle w:val="CSM7"/>
        <w:rPr>
          <w:lang w:val="en-US"/>
        </w:rPr>
      </w:pPr>
    </w:p>
    <w:p w:rsidR="00801514" w:rsidRDefault="00801514" w:rsidP="00C17268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16C01232" wp14:editId="6186D56A">
            <wp:extent cx="5094514" cy="5351266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8" t="43021" r="34368" b="25604"/>
                    <a:stretch/>
                  </pic:blipFill>
                  <pic:spPr bwMode="auto">
                    <a:xfrm>
                      <a:off x="0" y="0"/>
                      <a:ext cx="5097835" cy="53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49</w:t>
      </w:r>
      <w:r w:rsidR="00801514">
        <w:t xml:space="preserve"> </w:t>
      </w:r>
      <w:r w:rsidRPr="00962903">
        <w:t>Position Query to a Unit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Op sends a query to MGM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MGM sends it further to MTX or AVL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MTX sends it to X25GW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X25GW sends the request to external X.25 net</w:t>
      </w:r>
    </w:p>
    <w:p w:rsidR="00801514" w:rsidRDefault="00801514" w:rsidP="00962903">
      <w:pPr>
        <w:pStyle w:val="CSM7"/>
        <w:rPr>
          <w:lang w:val="en-US"/>
        </w:rPr>
      </w:pPr>
    </w:p>
    <w:p w:rsidR="00962903" w:rsidRPr="00801514" w:rsidRDefault="00962903" w:rsidP="00ED6522">
      <w:pPr>
        <w:pStyle w:val="CSM30"/>
        <w:rPr>
          <w:lang w:val="en-US"/>
        </w:rPr>
      </w:pPr>
      <w:bookmarkStart w:id="69" w:name="_Toc476907167"/>
      <w:r w:rsidRPr="00801514">
        <w:rPr>
          <w:lang w:val="en-US"/>
        </w:rPr>
        <w:t>Following trace log files are recommended to supply to CoordCom</w:t>
      </w:r>
      <w:r w:rsidR="00801514" w:rsidRPr="00801514">
        <w:rPr>
          <w:lang w:val="en-US"/>
        </w:rPr>
        <w:t xml:space="preserve"> </w:t>
      </w:r>
      <w:r w:rsidRPr="00801514">
        <w:rPr>
          <w:lang w:val="en-US"/>
        </w:rPr>
        <w:t>support</w:t>
      </w:r>
      <w:bookmarkEnd w:id="69"/>
    </w:p>
    <w:p w:rsidR="00962903" w:rsidRPr="00801514" w:rsidRDefault="00962903" w:rsidP="00801514">
      <w:pPr>
        <w:pStyle w:val="CSM123"/>
        <w:numPr>
          <w:ilvl w:val="0"/>
          <w:numId w:val="35"/>
        </w:numPr>
        <w:rPr>
          <w:lang w:val="en-US"/>
        </w:rPr>
      </w:pPr>
      <w:r w:rsidRPr="00801514">
        <w:rPr>
          <w:lang w:val="en-US"/>
        </w:rPr>
        <w:t>Application server</w:t>
      </w:r>
    </w:p>
    <w:p w:rsidR="00962903" w:rsidRPr="00962903" w:rsidRDefault="00962903" w:rsidP="00801514">
      <w:pPr>
        <w:pStyle w:val="CSM10"/>
        <w:rPr>
          <w:lang w:val="en-US"/>
        </w:rPr>
      </w:pPr>
      <w:r w:rsidRPr="00962903">
        <w:rPr>
          <w:lang w:val="en-US"/>
        </w:rPr>
        <w:t>OmniCom - MGM</w:t>
      </w:r>
    </w:p>
    <w:p w:rsidR="00962903" w:rsidRPr="00962903" w:rsidRDefault="00962903" w:rsidP="00801514">
      <w:pPr>
        <w:pStyle w:val="CSM10"/>
        <w:rPr>
          <w:lang w:val="en-US"/>
        </w:rPr>
      </w:pPr>
      <w:r w:rsidRPr="00962903">
        <w:rPr>
          <w:lang w:val="en-US"/>
        </w:rPr>
        <w:t>OmniCom - MTX &amp; X25 or AVL</w:t>
      </w:r>
    </w:p>
    <w:p w:rsidR="00962903" w:rsidRPr="00962903" w:rsidRDefault="00962903" w:rsidP="00801514">
      <w:pPr>
        <w:pStyle w:val="CSM123"/>
        <w:rPr>
          <w:lang w:val="en-US"/>
        </w:rPr>
      </w:pPr>
      <w:r w:rsidRPr="00962903">
        <w:rPr>
          <w:lang w:val="en-US"/>
        </w:rPr>
        <w:t>Workstation</w:t>
      </w:r>
    </w:p>
    <w:p w:rsidR="00962903" w:rsidRPr="00962903" w:rsidRDefault="00962903" w:rsidP="00801514">
      <w:pPr>
        <w:pStyle w:val="CSM10"/>
        <w:rPr>
          <w:lang w:val="en-US"/>
        </w:rPr>
      </w:pPr>
      <w:r w:rsidRPr="00962903">
        <w:rPr>
          <w:lang w:val="en-US"/>
        </w:rPr>
        <w:t>Omnicom - Operator</w:t>
      </w:r>
    </w:p>
    <w:p w:rsidR="00801514" w:rsidRDefault="00801514" w:rsidP="00962903">
      <w:pPr>
        <w:pStyle w:val="CSM7"/>
        <w:rPr>
          <w:lang w:val="en-US"/>
        </w:rPr>
      </w:pPr>
    </w:p>
    <w:p w:rsidR="00962903" w:rsidRPr="00962903" w:rsidRDefault="00962903" w:rsidP="00801514">
      <w:pPr>
        <w:pStyle w:val="CSM20"/>
        <w:rPr>
          <w:lang w:val="en-US"/>
        </w:rPr>
      </w:pPr>
      <w:bookmarkStart w:id="70" w:name="_Toc476907168"/>
      <w:r w:rsidRPr="00962903">
        <w:rPr>
          <w:lang w:val="en-US"/>
        </w:rPr>
        <w:lastRenderedPageBreak/>
        <w:t>Processes Supporting Positioning from Case</w:t>
      </w:r>
      <w:bookmarkEnd w:id="70"/>
    </w:p>
    <w:p w:rsidR="00801514" w:rsidRDefault="00801514" w:rsidP="00962903">
      <w:pPr>
        <w:pStyle w:val="CSM7"/>
        <w:rPr>
          <w:lang w:val="en-US"/>
        </w:rPr>
      </w:pPr>
    </w:p>
    <w:p w:rsidR="00801514" w:rsidRDefault="00801514" w:rsidP="00C17268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5981BDAF" wp14:editId="6156CD92">
            <wp:extent cx="5371139" cy="4487111"/>
            <wp:effectExtent l="0" t="0" r="127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0" t="39535" r="29328" b="33922"/>
                    <a:stretch/>
                  </pic:blipFill>
                  <pic:spPr bwMode="auto">
                    <a:xfrm>
                      <a:off x="0" y="0"/>
                      <a:ext cx="5377586" cy="449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Default="00962903" w:rsidP="00C17268">
      <w:pPr>
        <w:pStyle w:val="CSMf8"/>
      </w:pPr>
      <w:r w:rsidRPr="00962903">
        <w:t>Figure 50</w:t>
      </w:r>
      <w:r w:rsidR="00801514">
        <w:t xml:space="preserve"> </w:t>
      </w:r>
      <w:r w:rsidRPr="00962903">
        <w:t>Positioning From a Case</w:t>
      </w:r>
    </w:p>
    <w:p w:rsidR="00801514" w:rsidRPr="00962903" w:rsidRDefault="00801514" w:rsidP="00962903">
      <w:pPr>
        <w:pStyle w:val="CSM7"/>
        <w:rPr>
          <w:lang w:val="en-US"/>
        </w:rPr>
      </w:pP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When a Case needs positioning, Op collects data from the database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OP then sends information to MAP Client, which places the correct graphics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on the Map.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When a Case needs positioning, Op collects data from the database and then</w:t>
      </w:r>
      <w:r w:rsidR="00801514">
        <w:rPr>
          <w:lang w:val="en-US"/>
        </w:rPr>
        <w:t xml:space="preserve"> </w:t>
      </w:r>
      <w:r w:rsidRPr="00962903">
        <w:rPr>
          <w:lang w:val="en-US"/>
        </w:rPr>
        <w:t>sends information to RESQMAP, which places the correct graphics on the Map.</w:t>
      </w:r>
    </w:p>
    <w:p w:rsidR="00801514" w:rsidRDefault="00801514" w:rsidP="00962903">
      <w:pPr>
        <w:pStyle w:val="CSM7"/>
        <w:rPr>
          <w:lang w:val="en-US"/>
        </w:rPr>
      </w:pPr>
    </w:p>
    <w:p w:rsidR="00962903" w:rsidRPr="00801514" w:rsidRDefault="00962903" w:rsidP="00ED6522">
      <w:pPr>
        <w:pStyle w:val="CSM30"/>
        <w:rPr>
          <w:lang w:val="en-US"/>
        </w:rPr>
      </w:pPr>
      <w:bookmarkStart w:id="71" w:name="_Toc476907169"/>
      <w:r w:rsidRPr="00801514">
        <w:rPr>
          <w:lang w:val="en-US"/>
        </w:rPr>
        <w:t>Following trace log files are recommended to supply to CoordCom</w:t>
      </w:r>
      <w:r w:rsidR="00801514" w:rsidRPr="00801514">
        <w:rPr>
          <w:lang w:val="en-US"/>
        </w:rPr>
        <w:t xml:space="preserve"> </w:t>
      </w:r>
      <w:r w:rsidRPr="00801514">
        <w:rPr>
          <w:lang w:val="en-US"/>
        </w:rPr>
        <w:t>support</w:t>
      </w:r>
      <w:bookmarkEnd w:id="71"/>
    </w:p>
    <w:p w:rsidR="00962903" w:rsidRPr="00962903" w:rsidRDefault="00962903" w:rsidP="00962903">
      <w:pPr>
        <w:pStyle w:val="CSM7"/>
        <w:rPr>
          <w:lang w:val="en-US"/>
        </w:rPr>
      </w:pP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Omnicom – Operator: CSE</w:t>
      </w:r>
    </w:p>
    <w:p w:rsidR="00801514" w:rsidRDefault="00801514" w:rsidP="00962903">
      <w:pPr>
        <w:pStyle w:val="CSM7"/>
        <w:rPr>
          <w:lang w:val="en-US"/>
        </w:rPr>
      </w:pPr>
    </w:p>
    <w:p w:rsidR="00962903" w:rsidRPr="00962903" w:rsidRDefault="00962903" w:rsidP="00801514">
      <w:pPr>
        <w:pStyle w:val="CSM30"/>
        <w:rPr>
          <w:lang w:val="en-US"/>
        </w:rPr>
      </w:pPr>
      <w:bookmarkStart w:id="72" w:name="_Toc476907170"/>
      <w:r w:rsidRPr="00962903">
        <w:rPr>
          <w:lang w:val="en-US"/>
        </w:rPr>
        <w:t xml:space="preserve">Processes Supporting </w:t>
      </w:r>
      <w:r w:rsidRPr="00801514">
        <w:t>Positioning</w:t>
      </w:r>
      <w:r w:rsidRPr="00962903">
        <w:rPr>
          <w:lang w:val="en-US"/>
        </w:rPr>
        <w:t xml:space="preserve"> a Resource from Map Client</w:t>
      </w:r>
      <w:bookmarkEnd w:id="72"/>
    </w:p>
    <w:p w:rsidR="00801514" w:rsidRDefault="00801514" w:rsidP="00962903">
      <w:pPr>
        <w:pStyle w:val="CSM7"/>
        <w:rPr>
          <w:lang w:val="en-US"/>
        </w:rPr>
      </w:pPr>
    </w:p>
    <w:p w:rsidR="00801514" w:rsidRDefault="00ED6522" w:rsidP="00ED6522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2D0D13" wp14:editId="2C5B3B1D">
            <wp:extent cx="4501421" cy="36960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8" t="17827" r="30896" b="55631"/>
                    <a:stretch/>
                  </pic:blipFill>
                  <pic:spPr bwMode="auto">
                    <a:xfrm>
                      <a:off x="0" y="0"/>
                      <a:ext cx="4505329" cy="369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51</w:t>
      </w:r>
      <w:r w:rsidR="00801514">
        <w:t xml:space="preserve"> </w:t>
      </w:r>
      <w:r w:rsidRPr="00962903">
        <w:t>Positioning a resource from map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When a Resource needs positioning from map client The MAP Client send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information to RESQMAP.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RESQMAP sends information to MAP.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MAP contact MGM.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MGM writes information to database.</w:t>
      </w:r>
    </w:p>
    <w:p w:rsidR="00ED6522" w:rsidRDefault="00ED6522" w:rsidP="00962903">
      <w:pPr>
        <w:pStyle w:val="CSM7"/>
        <w:rPr>
          <w:lang w:val="en-US"/>
        </w:rPr>
      </w:pPr>
    </w:p>
    <w:p w:rsidR="00962903" w:rsidRPr="00ED6522" w:rsidRDefault="00962903" w:rsidP="00ED6522">
      <w:pPr>
        <w:pStyle w:val="CSM40"/>
      </w:pPr>
      <w:r w:rsidRPr="00962903">
        <w:t>Following trace log files are recommended to supply to CoordCom</w:t>
      </w:r>
      <w:r w:rsidR="00ED6522">
        <w:t xml:space="preserve"> </w:t>
      </w:r>
      <w:r w:rsidRPr="00ED6522">
        <w:t>support</w:t>
      </w:r>
    </w:p>
    <w:p w:rsidR="00962903" w:rsidRPr="00ED6522" w:rsidRDefault="00962903" w:rsidP="00ED6522">
      <w:pPr>
        <w:pStyle w:val="CSM123"/>
        <w:numPr>
          <w:ilvl w:val="0"/>
          <w:numId w:val="36"/>
        </w:numPr>
        <w:rPr>
          <w:lang w:val="en-US"/>
        </w:rPr>
      </w:pPr>
      <w:r w:rsidRPr="00ED6522">
        <w:rPr>
          <w:lang w:val="en-US"/>
        </w:rPr>
        <w:t>Application server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MAP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– MGM: POS</w:t>
      </w:r>
    </w:p>
    <w:p w:rsidR="00801514" w:rsidRDefault="00801514" w:rsidP="00962903">
      <w:pPr>
        <w:pStyle w:val="CSM7"/>
        <w:rPr>
          <w:lang w:val="en-US"/>
        </w:rPr>
      </w:pPr>
    </w:p>
    <w:p w:rsidR="00962903" w:rsidRPr="00962903" w:rsidRDefault="00962903" w:rsidP="00801514">
      <w:pPr>
        <w:pStyle w:val="CSM30"/>
        <w:rPr>
          <w:lang w:val="en-US"/>
        </w:rPr>
      </w:pPr>
      <w:bookmarkStart w:id="73" w:name="_Toc476907171"/>
      <w:r w:rsidRPr="00962903">
        <w:rPr>
          <w:lang w:val="en-US"/>
        </w:rPr>
        <w:t>Processes Supporting Positioning a Resource</w:t>
      </w:r>
      <w:bookmarkEnd w:id="73"/>
    </w:p>
    <w:p w:rsidR="00ED6522" w:rsidRDefault="00ED6522" w:rsidP="00962903">
      <w:pPr>
        <w:pStyle w:val="CSM7"/>
        <w:rPr>
          <w:lang w:val="en-US"/>
        </w:rPr>
      </w:pPr>
    </w:p>
    <w:p w:rsidR="00ED6522" w:rsidRDefault="00ED6522" w:rsidP="00ED6522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1326FB" wp14:editId="04CB0F61">
            <wp:extent cx="4963885" cy="5105710"/>
            <wp:effectExtent l="0" t="0" r="825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4" t="17906" r="30894" b="50718"/>
                    <a:stretch/>
                  </pic:blipFill>
                  <pic:spPr bwMode="auto">
                    <a:xfrm>
                      <a:off x="0" y="0"/>
                      <a:ext cx="4965956" cy="51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52</w:t>
      </w:r>
      <w:r w:rsidR="00ED6522">
        <w:t xml:space="preserve"> </w:t>
      </w:r>
      <w:r w:rsidRPr="00962903">
        <w:t>Positioning a resource on Map Client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When a Resource needs positioning it sends a position with OVLS or AVLS.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MTX or AVL receives information and sends it to MGM.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MGM writes information in database and contacts MAP.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MAP sends information to RESQMAP server.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5. RESQMAP server updates Map Client.</w:t>
      </w:r>
    </w:p>
    <w:p w:rsidR="00ED6522" w:rsidRDefault="00ED6522" w:rsidP="00962903">
      <w:pPr>
        <w:pStyle w:val="CSM7"/>
        <w:rPr>
          <w:lang w:val="en-US"/>
        </w:rPr>
      </w:pPr>
    </w:p>
    <w:p w:rsidR="00962903" w:rsidRPr="00962903" w:rsidRDefault="00962903" w:rsidP="00ED6522">
      <w:pPr>
        <w:pStyle w:val="CSM30"/>
        <w:rPr>
          <w:lang w:val="en-US"/>
        </w:rPr>
      </w:pPr>
      <w:bookmarkStart w:id="74" w:name="_Toc476907172"/>
      <w:r w:rsidRPr="00962903">
        <w:rPr>
          <w:lang w:val="en-US"/>
        </w:rPr>
        <w:t>Following trace log files are recommended to supply to CoordCom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support</w:t>
      </w:r>
      <w:bookmarkEnd w:id="74"/>
    </w:p>
    <w:p w:rsidR="00962903" w:rsidRPr="00ED6522" w:rsidRDefault="00962903" w:rsidP="00ED6522">
      <w:pPr>
        <w:pStyle w:val="CSM123"/>
        <w:numPr>
          <w:ilvl w:val="0"/>
          <w:numId w:val="37"/>
        </w:numPr>
        <w:rPr>
          <w:lang w:val="en-US"/>
        </w:rPr>
      </w:pPr>
      <w:r w:rsidRPr="00ED6522">
        <w:rPr>
          <w:lang w:val="en-US"/>
        </w:rPr>
        <w:t>Application server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MAP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– MGM: POS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– MTX &amp; X25 or AVL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Always remember to include: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CoordCom Version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Workstation name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Date and time of error</w:t>
      </w:r>
    </w:p>
    <w:p w:rsidR="00962903" w:rsidRPr="00962903" w:rsidRDefault="00962903" w:rsidP="00801514">
      <w:pPr>
        <w:pStyle w:val="CSM30"/>
        <w:rPr>
          <w:lang w:val="en-US"/>
        </w:rPr>
      </w:pPr>
      <w:bookmarkStart w:id="75" w:name="_Toc476907173"/>
      <w:r w:rsidRPr="00962903">
        <w:rPr>
          <w:lang w:val="en-US"/>
        </w:rPr>
        <w:lastRenderedPageBreak/>
        <w:t>Processes Supporting Incoming Mobitex Alarm</w:t>
      </w:r>
      <w:bookmarkEnd w:id="75"/>
    </w:p>
    <w:p w:rsidR="00ED6522" w:rsidRDefault="00ED6522" w:rsidP="00962903">
      <w:pPr>
        <w:pStyle w:val="CSM7"/>
        <w:rPr>
          <w:lang w:val="en-US"/>
        </w:rPr>
      </w:pPr>
    </w:p>
    <w:p w:rsidR="00ED6522" w:rsidRDefault="00ED6522" w:rsidP="00ED6522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67BE0668" wp14:editId="0008A3FE">
            <wp:extent cx="5125250" cy="4912191"/>
            <wp:effectExtent l="0" t="0" r="0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8" t="22422" r="28096" b="44697"/>
                    <a:stretch/>
                  </pic:blipFill>
                  <pic:spPr bwMode="auto">
                    <a:xfrm>
                      <a:off x="0" y="0"/>
                      <a:ext cx="5127209" cy="491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53</w:t>
      </w:r>
      <w:r w:rsidR="00801514">
        <w:t xml:space="preserve"> </w:t>
      </w:r>
      <w:r w:rsidRPr="00962903">
        <w:t>Incoming Mobitex Alarm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Alarm comes from external MTX(X.25) network to the X.25 gateway.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Via MSMQ, the alarm is sent to MTX.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Via MSMQ, the alarm is sent to MGM.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MGM sends the alarm via MSMQ to ALM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5. ALM contacts the database to get relevant data regarding this particular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alarm.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6. ALM sends the alarm to ACD, via MSMQ.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7. ACD communicates with the database to find correct Operator and so on.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8. ACD sends the alarm to the correct Operator, via MSMQ.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9. Operator contacts the database to update with relevant data, via TCP/IP.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10. If an outgoing telephone call is needed for this particular alarm, Operator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connects to TCM via MSMQ.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11. TCM connects to CXE via VOIP.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12. CXE connects to the MUX via PCM(E1).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13. MUX sends the call to the MTX(X.25) network.</w:t>
      </w:r>
    </w:p>
    <w:p w:rsidR="00962903" w:rsidRPr="00ED6522" w:rsidRDefault="00962903" w:rsidP="00ED6522">
      <w:pPr>
        <w:pStyle w:val="CSM30"/>
        <w:rPr>
          <w:lang w:val="en-US"/>
        </w:rPr>
      </w:pPr>
      <w:bookmarkStart w:id="76" w:name="_Toc476907174"/>
      <w:r w:rsidRPr="00ED6522">
        <w:rPr>
          <w:lang w:val="en-US"/>
        </w:rPr>
        <w:lastRenderedPageBreak/>
        <w:t>Following trace log files are recommended to supply to CoordCom</w:t>
      </w:r>
      <w:r w:rsidR="00ED6522" w:rsidRPr="00ED6522">
        <w:rPr>
          <w:lang w:val="en-US"/>
        </w:rPr>
        <w:t xml:space="preserve"> </w:t>
      </w:r>
      <w:r w:rsidRPr="00ED6522">
        <w:rPr>
          <w:lang w:val="en-US"/>
        </w:rPr>
        <w:t>support</w:t>
      </w:r>
      <w:bookmarkEnd w:id="76"/>
    </w:p>
    <w:p w:rsidR="00ED6522" w:rsidRDefault="00ED6522" w:rsidP="00962903">
      <w:pPr>
        <w:pStyle w:val="CSM7"/>
        <w:rPr>
          <w:lang w:val="en-US"/>
        </w:rPr>
      </w:pP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CXE serverCxe – CxeCONF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Cxe – CxeDSP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Cxe – CxeSwitch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Cxe - CxeVoIP</w:t>
      </w:r>
    </w:p>
    <w:p w:rsidR="00962903" w:rsidRPr="00962903" w:rsidRDefault="00962903" w:rsidP="00ED6522">
      <w:pPr>
        <w:pStyle w:val="CSM123"/>
        <w:rPr>
          <w:lang w:val="en-US"/>
        </w:rPr>
      </w:pPr>
      <w:r w:rsidRPr="00962903">
        <w:rPr>
          <w:lang w:val="en-US"/>
        </w:rPr>
        <w:t>Application server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X25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MTX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MGM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ALM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ACD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TCM</w:t>
      </w:r>
    </w:p>
    <w:p w:rsidR="00962903" w:rsidRPr="00962903" w:rsidRDefault="00962903" w:rsidP="00ED6522">
      <w:pPr>
        <w:pStyle w:val="CSM123"/>
        <w:rPr>
          <w:lang w:val="en-US"/>
        </w:rPr>
      </w:pPr>
      <w:r w:rsidRPr="00962903">
        <w:rPr>
          <w:lang w:val="en-US"/>
        </w:rPr>
        <w:t>Workstation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Operator</w:t>
      </w:r>
    </w:p>
    <w:p w:rsidR="00962903" w:rsidRPr="00962903" w:rsidRDefault="00962903" w:rsidP="00801514">
      <w:pPr>
        <w:pStyle w:val="CSM20"/>
        <w:rPr>
          <w:lang w:val="en-US"/>
        </w:rPr>
      </w:pPr>
      <w:bookmarkStart w:id="77" w:name="_Toc476907175"/>
      <w:r w:rsidRPr="00962903">
        <w:rPr>
          <w:lang w:val="en-US"/>
        </w:rPr>
        <w:t>Processes Supporting Outgoing E-mail</w:t>
      </w:r>
      <w:bookmarkEnd w:id="77"/>
    </w:p>
    <w:p w:rsidR="00ED6522" w:rsidRDefault="00ED6522" w:rsidP="00962903">
      <w:pPr>
        <w:pStyle w:val="CSM7"/>
        <w:rPr>
          <w:lang w:val="en-US"/>
        </w:rPr>
      </w:pPr>
    </w:p>
    <w:p w:rsidR="00ED6522" w:rsidRDefault="00ED6522" w:rsidP="00ED6522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1CACA558" wp14:editId="264FD199">
            <wp:extent cx="4664208" cy="4359756"/>
            <wp:effectExtent l="0" t="0" r="3175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9" t="18064" r="33585" b="53572"/>
                    <a:stretch/>
                  </pic:blipFill>
                  <pic:spPr bwMode="auto">
                    <a:xfrm>
                      <a:off x="0" y="0"/>
                      <a:ext cx="4666484" cy="436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54</w:t>
      </w:r>
      <w:r w:rsidR="00801514">
        <w:t xml:space="preserve"> </w:t>
      </w:r>
      <w:r w:rsidRPr="00962903">
        <w:t>Outgoing E-mail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Operator updates the database with information regarding the e-mail, via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TCP/IP.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Operator sends the e-mail to MGM via MSMQ.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lastRenderedPageBreak/>
        <w:t>3. MGM updates the database.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MGM saves a copy of the e-mail on the File Server.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5. MGM sends the e-mail via MSMQ to EGW.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6. EGW send the e-mail to IIS.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7. IIS sends the e-mail to the E-mail Server, via TCP/IP.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8. The E-mail Server sends the e-mail to the Internet for normal distribution.</w:t>
      </w:r>
    </w:p>
    <w:p w:rsidR="00ED6522" w:rsidRDefault="00ED6522" w:rsidP="00962903">
      <w:pPr>
        <w:pStyle w:val="CSM7"/>
        <w:rPr>
          <w:lang w:val="en-US"/>
        </w:rPr>
      </w:pPr>
    </w:p>
    <w:p w:rsidR="00962903" w:rsidRPr="00962903" w:rsidRDefault="00962903" w:rsidP="00ED6522">
      <w:pPr>
        <w:pStyle w:val="CSM30"/>
        <w:rPr>
          <w:lang w:val="en-US"/>
        </w:rPr>
      </w:pPr>
      <w:bookmarkStart w:id="78" w:name="_Toc476907176"/>
      <w:r w:rsidRPr="00962903">
        <w:rPr>
          <w:lang w:val="en-US"/>
        </w:rPr>
        <w:t>Following trace log files are recommended to supply to CoordCom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support</w:t>
      </w:r>
      <w:bookmarkEnd w:id="78"/>
    </w:p>
    <w:p w:rsidR="00962903" w:rsidRPr="00ED6522" w:rsidRDefault="00962903" w:rsidP="00ED6522">
      <w:pPr>
        <w:pStyle w:val="CSM123"/>
        <w:numPr>
          <w:ilvl w:val="0"/>
          <w:numId w:val="38"/>
        </w:numPr>
        <w:rPr>
          <w:lang w:val="en-US"/>
        </w:rPr>
      </w:pPr>
      <w:r w:rsidRPr="00ED6522">
        <w:rPr>
          <w:lang w:val="en-US"/>
        </w:rPr>
        <w:t>Application server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MGM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EGW</w:t>
      </w:r>
    </w:p>
    <w:p w:rsidR="00962903" w:rsidRPr="00962903" w:rsidRDefault="00962903" w:rsidP="00ED6522">
      <w:pPr>
        <w:pStyle w:val="CSM123"/>
        <w:rPr>
          <w:lang w:val="en-US"/>
        </w:rPr>
      </w:pPr>
      <w:r w:rsidRPr="00962903">
        <w:rPr>
          <w:lang w:val="en-US"/>
        </w:rPr>
        <w:t>Workstation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Operator</w:t>
      </w:r>
    </w:p>
    <w:p w:rsidR="00801514" w:rsidRDefault="00801514" w:rsidP="00962903">
      <w:pPr>
        <w:pStyle w:val="CSM7"/>
        <w:rPr>
          <w:lang w:val="en-US"/>
        </w:rPr>
      </w:pPr>
    </w:p>
    <w:p w:rsidR="00962903" w:rsidRPr="00962903" w:rsidRDefault="00962903" w:rsidP="00801514">
      <w:pPr>
        <w:pStyle w:val="CSM20"/>
        <w:rPr>
          <w:lang w:val="en-US"/>
        </w:rPr>
      </w:pPr>
      <w:bookmarkStart w:id="79" w:name="_Toc476907177"/>
      <w:r w:rsidRPr="00962903">
        <w:rPr>
          <w:lang w:val="en-US"/>
        </w:rPr>
        <w:t>Processes Supporting Outgoing SMS Minicall</w:t>
      </w:r>
      <w:bookmarkEnd w:id="79"/>
    </w:p>
    <w:p w:rsidR="00ED6522" w:rsidRDefault="00ED6522" w:rsidP="00962903">
      <w:pPr>
        <w:pStyle w:val="CSM7"/>
        <w:rPr>
          <w:lang w:val="en-US"/>
        </w:rPr>
      </w:pPr>
    </w:p>
    <w:p w:rsidR="00ED6522" w:rsidRDefault="00ED6522" w:rsidP="00ED6522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30C431" wp14:editId="3BE39213">
            <wp:extent cx="5325035" cy="4987533"/>
            <wp:effectExtent l="0" t="0" r="9525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9" t="22977" r="26528" b="45410"/>
                    <a:stretch/>
                  </pic:blipFill>
                  <pic:spPr bwMode="auto">
                    <a:xfrm>
                      <a:off x="0" y="0"/>
                      <a:ext cx="5335576" cy="499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55</w:t>
      </w:r>
      <w:r w:rsidR="00801514">
        <w:t xml:space="preserve"> </w:t>
      </w:r>
      <w:r w:rsidRPr="00962903">
        <w:t>Outgoing SMS or Minicall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Operator updates the database with information regarding the SMS, via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TCP/IP.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Operator sends the SMS to MGM via MSMQ.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MGM updates the database.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MGM saves a copy of the SMS on the File Server.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5. MGM sends the SMS via MSMQ to the process SMS.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6. The process SMS send the SMS to SMSGW or to FCT.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7. SMSGW sends the SMS to the Internet, via HTTPS, where the Paging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network is located.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8. FCT connects to attached FWT (Fixed wireless Terminal)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Note: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You can connect to SMS GW or FCT for SMS</w:t>
      </w:r>
    </w:p>
    <w:p w:rsidR="00801514" w:rsidRDefault="00801514" w:rsidP="00962903">
      <w:pPr>
        <w:pStyle w:val="CSM7"/>
        <w:rPr>
          <w:lang w:val="en-US"/>
        </w:rPr>
      </w:pPr>
    </w:p>
    <w:p w:rsidR="00962903" w:rsidRPr="00ED6522" w:rsidRDefault="00962903" w:rsidP="00ED6522">
      <w:pPr>
        <w:pStyle w:val="CSM30"/>
        <w:rPr>
          <w:lang w:val="en-US"/>
        </w:rPr>
      </w:pPr>
      <w:bookmarkStart w:id="80" w:name="_Toc476907178"/>
      <w:r w:rsidRPr="00ED6522">
        <w:rPr>
          <w:lang w:val="en-US"/>
        </w:rPr>
        <w:t>Following trace log files are recommended to supply to CoordCom</w:t>
      </w:r>
      <w:r w:rsidR="00ED6522" w:rsidRPr="00ED6522">
        <w:rPr>
          <w:lang w:val="en-US"/>
        </w:rPr>
        <w:t xml:space="preserve"> </w:t>
      </w:r>
      <w:r w:rsidRPr="00ED6522">
        <w:rPr>
          <w:lang w:val="en-US"/>
        </w:rPr>
        <w:t>support</w:t>
      </w:r>
      <w:bookmarkEnd w:id="80"/>
    </w:p>
    <w:p w:rsidR="00962903" w:rsidRPr="00ED6522" w:rsidRDefault="00962903" w:rsidP="00ED6522">
      <w:pPr>
        <w:pStyle w:val="CSM123"/>
        <w:numPr>
          <w:ilvl w:val="0"/>
          <w:numId w:val="39"/>
        </w:numPr>
        <w:rPr>
          <w:lang w:val="en-US"/>
        </w:rPr>
      </w:pPr>
      <w:r w:rsidRPr="00ED6522">
        <w:rPr>
          <w:lang w:val="en-US"/>
        </w:rPr>
        <w:t>Application server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MGM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– SMS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FCT</w:t>
      </w:r>
    </w:p>
    <w:p w:rsidR="00962903" w:rsidRPr="00962903" w:rsidRDefault="00962903" w:rsidP="00ED6522">
      <w:pPr>
        <w:pStyle w:val="CSM123"/>
        <w:rPr>
          <w:lang w:val="en-US"/>
        </w:rPr>
      </w:pPr>
      <w:r w:rsidRPr="00962903">
        <w:rPr>
          <w:lang w:val="en-US"/>
        </w:rPr>
        <w:t>Workstation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lastRenderedPageBreak/>
        <w:t>Omnicom - Operator</w:t>
      </w:r>
    </w:p>
    <w:p w:rsidR="00ED6522" w:rsidRDefault="00ED6522" w:rsidP="00962903">
      <w:pPr>
        <w:pStyle w:val="CSM7"/>
        <w:rPr>
          <w:lang w:val="en-US"/>
        </w:rPr>
      </w:pPr>
    </w:p>
    <w:p w:rsidR="00962903" w:rsidRPr="00962903" w:rsidRDefault="00962903" w:rsidP="00ED6522">
      <w:pPr>
        <w:pStyle w:val="CSM20"/>
        <w:rPr>
          <w:lang w:val="en-US"/>
        </w:rPr>
      </w:pPr>
      <w:bookmarkStart w:id="81" w:name="_Toc476907179"/>
      <w:r w:rsidRPr="00962903">
        <w:rPr>
          <w:lang w:val="en-US"/>
        </w:rPr>
        <w:t>Processes Supporting Case Management</w:t>
      </w:r>
      <w:bookmarkEnd w:id="81"/>
    </w:p>
    <w:p w:rsidR="00ED6522" w:rsidRDefault="00ED6522" w:rsidP="00962903">
      <w:pPr>
        <w:pStyle w:val="CSM7"/>
        <w:rPr>
          <w:lang w:val="en-US"/>
        </w:rPr>
      </w:pPr>
    </w:p>
    <w:p w:rsidR="00ED6522" w:rsidRDefault="00ED6522" w:rsidP="00ED6522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 wp14:anchorId="1C4CA03F" wp14:editId="42AC4111">
            <wp:extent cx="2556933" cy="1955800"/>
            <wp:effectExtent l="0" t="0" r="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8" t="41278" r="42768" b="40420"/>
                    <a:stretch/>
                  </pic:blipFill>
                  <pic:spPr bwMode="auto">
                    <a:xfrm>
                      <a:off x="0" y="0"/>
                      <a:ext cx="2557026" cy="195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C17268">
      <w:pPr>
        <w:pStyle w:val="CSMf8"/>
      </w:pPr>
      <w:r w:rsidRPr="00962903">
        <w:t>Figure 56</w:t>
      </w:r>
      <w:r w:rsidR="00801514">
        <w:t xml:space="preserve"> </w:t>
      </w:r>
      <w:r w:rsidRPr="00962903">
        <w:t>Process Supporting Case management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Operator creates case.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OMT process information from Operator.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OMT writes information to database.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If refresh is needed REF will send refresh signal to other operators.</w:t>
      </w:r>
    </w:p>
    <w:p w:rsidR="00ED6522" w:rsidRDefault="00ED6522" w:rsidP="00962903">
      <w:pPr>
        <w:pStyle w:val="CSM7"/>
        <w:rPr>
          <w:lang w:val="en-US"/>
        </w:rPr>
      </w:pPr>
    </w:p>
    <w:p w:rsidR="00962903" w:rsidRPr="00ED6522" w:rsidRDefault="00962903" w:rsidP="00ED6522">
      <w:pPr>
        <w:pStyle w:val="CSM30"/>
        <w:rPr>
          <w:lang w:val="en-US"/>
        </w:rPr>
      </w:pPr>
      <w:bookmarkStart w:id="82" w:name="_Toc476907180"/>
      <w:r w:rsidRPr="00ED6522">
        <w:rPr>
          <w:lang w:val="en-US"/>
        </w:rPr>
        <w:t>Following trace log files are recommended to supply to CoordCom</w:t>
      </w:r>
      <w:r w:rsidR="00ED6522" w:rsidRPr="00ED6522">
        <w:rPr>
          <w:lang w:val="en-US"/>
        </w:rPr>
        <w:t xml:space="preserve"> </w:t>
      </w:r>
      <w:r w:rsidRPr="00ED6522">
        <w:rPr>
          <w:lang w:val="en-US"/>
        </w:rPr>
        <w:t>support</w:t>
      </w:r>
      <w:bookmarkEnd w:id="82"/>
    </w:p>
    <w:p w:rsidR="00962903" w:rsidRPr="00ED6522" w:rsidRDefault="00962903" w:rsidP="00ED6522">
      <w:pPr>
        <w:pStyle w:val="CSM123"/>
        <w:numPr>
          <w:ilvl w:val="0"/>
          <w:numId w:val="40"/>
        </w:numPr>
        <w:rPr>
          <w:lang w:val="en-US"/>
        </w:rPr>
      </w:pPr>
      <w:r w:rsidRPr="00ED6522">
        <w:rPr>
          <w:lang w:val="en-US"/>
        </w:rPr>
        <w:t>Application server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OMT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– REF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RES, CSE, PLN, GEO</w:t>
      </w:r>
    </w:p>
    <w:p w:rsidR="00962903" w:rsidRPr="00962903" w:rsidRDefault="00962903" w:rsidP="00ED6522">
      <w:pPr>
        <w:pStyle w:val="CSM10"/>
        <w:rPr>
          <w:lang w:val="en-US"/>
        </w:rPr>
      </w:pPr>
      <w:r w:rsidRPr="00962903">
        <w:rPr>
          <w:lang w:val="en-US"/>
        </w:rPr>
        <w:t>Omnicom - All available trace logs</w:t>
      </w:r>
    </w:p>
    <w:p w:rsidR="00962903" w:rsidRPr="00962903" w:rsidRDefault="00962903" w:rsidP="00801514">
      <w:pPr>
        <w:pStyle w:val="CSM12"/>
        <w:rPr>
          <w:lang w:val="en-US"/>
        </w:rPr>
      </w:pPr>
      <w:bookmarkStart w:id="83" w:name="_Toc476907181"/>
      <w:r w:rsidRPr="00962903">
        <w:rPr>
          <w:lang w:val="en-US"/>
        </w:rPr>
        <w:lastRenderedPageBreak/>
        <w:t>Questions and Answers</w:t>
      </w:r>
      <w:bookmarkEnd w:id="83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section will be constantly under development as the CoordCom system is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updated.</w:t>
      </w:r>
    </w:p>
    <w:p w:rsidR="00ED6522" w:rsidRDefault="00ED6522" w:rsidP="00962903">
      <w:pPr>
        <w:pStyle w:val="CSM7"/>
        <w:rPr>
          <w:lang w:val="en-US"/>
        </w:rPr>
      </w:pPr>
    </w:p>
    <w:p w:rsidR="00962903" w:rsidRPr="00962903" w:rsidRDefault="00962903" w:rsidP="00ED6522">
      <w:pPr>
        <w:pStyle w:val="CSM20"/>
        <w:rPr>
          <w:lang w:val="en-US"/>
        </w:rPr>
      </w:pPr>
      <w:bookmarkStart w:id="84" w:name="_Toc476907182"/>
      <w:r w:rsidRPr="00962903">
        <w:rPr>
          <w:lang w:val="en-US"/>
        </w:rPr>
        <w:t>Installation</w:t>
      </w:r>
      <w:bookmarkEnd w:id="84"/>
    </w:p>
    <w:p w:rsidR="00ED6522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When I install Windows XP Professional on an HP Elite 8000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or another recent PC hardware the installation is incomplete regarding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to SATA disk drivers.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When installing on an HP Elite 8000 or another recent PC hardware without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floppy drive the SATA disk drivers must be integrated into the Windows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XP Professional SP3 installation media before installing. The process of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integrating the drivers is often referred to as slipstreaming.</w:t>
      </w:r>
    </w:p>
    <w:p w:rsidR="00962903" w:rsidRPr="00962903" w:rsidRDefault="00962903" w:rsidP="00ED6522">
      <w:pPr>
        <w:pStyle w:val="CSM20"/>
        <w:rPr>
          <w:lang w:val="en-US"/>
        </w:rPr>
      </w:pPr>
      <w:bookmarkStart w:id="85" w:name="_Toc476907183"/>
      <w:r w:rsidRPr="00962903">
        <w:rPr>
          <w:lang w:val="en-US"/>
        </w:rPr>
        <w:t>CoordCom Work Station</w:t>
      </w:r>
      <w:bookmarkEnd w:id="85"/>
    </w:p>
    <w:p w:rsidR="00962903" w:rsidRPr="00962903" w:rsidRDefault="00962903" w:rsidP="00ED6522">
      <w:pPr>
        <w:pStyle w:val="CSM30"/>
        <w:rPr>
          <w:lang w:val="en-US"/>
        </w:rPr>
      </w:pPr>
      <w:bookmarkStart w:id="86" w:name="_Toc476907184"/>
      <w:r w:rsidRPr="00962903">
        <w:rPr>
          <w:lang w:val="en-US"/>
        </w:rPr>
        <w:t>Operator</w:t>
      </w:r>
      <w:bookmarkEnd w:id="86"/>
    </w:p>
    <w:p w:rsidR="00ED6522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When I start Operator program the application respond, “You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are not authorized to run application”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that user is created in Active Directory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that user is entered with his/her Windows name into CoordCom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database.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that user is allowed to run Operator program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that the workstation is created in the database</w:t>
      </w:r>
    </w:p>
    <w:p w:rsidR="00ED6522" w:rsidRPr="00962903" w:rsidRDefault="00ED6522" w:rsidP="00962903">
      <w:pPr>
        <w:pStyle w:val="CSM7"/>
        <w:rPr>
          <w:lang w:val="en-US"/>
        </w:rPr>
      </w:pPr>
    </w:p>
    <w:p w:rsidR="00ED6522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When I start the application it starts with wrong language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the shortcut of the application. It should have the parameter “sv-SE”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for Swedish.</w:t>
      </w:r>
    </w:p>
    <w:p w:rsidR="00ED6522" w:rsidRDefault="00ED6522" w:rsidP="00962903">
      <w:pPr>
        <w:pStyle w:val="CSM7"/>
        <w:rPr>
          <w:lang w:val="en-US"/>
        </w:rPr>
      </w:pP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How do I get the latest version of the program?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Group policy is used to send out the latest version, reboot computer.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If you still don’t get latest version try again to reboot or give the command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gpudate /force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to force the group policy to be applied to your computer the next time it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is rebooted.</w:t>
      </w:r>
    </w:p>
    <w:p w:rsidR="00ED6522" w:rsidRDefault="00ED6522" w:rsidP="00962903">
      <w:pPr>
        <w:pStyle w:val="CSM7"/>
        <w:rPr>
          <w:lang w:val="en-US"/>
        </w:rPr>
      </w:pPr>
    </w:p>
    <w:p w:rsidR="00ED6522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What screen resolution should I have?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screen resolution should be set to 1280 x 1024 for all screens.</w:t>
      </w:r>
    </w:p>
    <w:p w:rsidR="00ED6522" w:rsidRPr="00962903" w:rsidRDefault="00ED6522" w:rsidP="00962903">
      <w:pPr>
        <w:pStyle w:val="CSM7"/>
        <w:rPr>
          <w:lang w:val="en-US"/>
        </w:rPr>
      </w:pPr>
    </w:p>
    <w:p w:rsidR="00ED6522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 certain Operator has problem with his layouts.:</w:t>
      </w:r>
    </w:p>
    <w:p w:rsidR="00ED6522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There are two different types off errors that can occur:</w:t>
      </w:r>
    </w:p>
    <w:p w:rsidR="00962903" w:rsidRPr="00962903" w:rsidRDefault="00962903" w:rsidP="00ED6522">
      <w:pPr>
        <w:pStyle w:val="CSM3"/>
      </w:pPr>
      <w:r w:rsidRPr="00962903">
        <w:lastRenderedPageBreak/>
        <w:t>Problem with Case folders. Remove operator entries from</w:t>
      </w:r>
      <w:r w:rsidR="00ED6522">
        <w:t xml:space="preserve"> </w:t>
      </w:r>
      <w:r w:rsidRPr="00962903">
        <w:t>lay_OperCaseTypeViewLayout_tab check in bas_operator_tab for</w:t>
      </w:r>
      <w:r w:rsidR="00ED6522">
        <w:t xml:space="preserve"> </w:t>
      </w:r>
      <w:r w:rsidRPr="00962903">
        <w:t>OperatorId.</w:t>
      </w:r>
    </w:p>
    <w:p w:rsidR="00962903" w:rsidRPr="00962903" w:rsidRDefault="00962903" w:rsidP="00ED6522">
      <w:pPr>
        <w:pStyle w:val="CSM3"/>
      </w:pPr>
      <w:r w:rsidRPr="00962903">
        <w:t>Problem with changing windows. Remove operator entrees from</w:t>
      </w:r>
      <w:r w:rsidR="00ED6522">
        <w:t xml:space="preserve"> </w:t>
      </w:r>
      <w:r w:rsidRPr="00962903">
        <w:t>lay_OperatorFormLayout_tab check in bas_operator_tab for OperatorId.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operator must reconfigure his personal settings again.</w:t>
      </w:r>
    </w:p>
    <w:p w:rsidR="00ED6522" w:rsidRPr="00962903" w:rsidRDefault="00ED6522" w:rsidP="00962903">
      <w:pPr>
        <w:pStyle w:val="CSM7"/>
        <w:rPr>
          <w:lang w:val="en-US"/>
        </w:rPr>
      </w:pPr>
    </w:p>
    <w:p w:rsidR="00ED6522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My case list doses not automatically refresh.</w:t>
      </w:r>
    </w:p>
    <w:p w:rsidR="00ED6522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Each operator subscribe on a personal list</w:t>
      </w:r>
    </w:p>
    <w:p w:rsidR="00962903" w:rsidRPr="00962903" w:rsidRDefault="00962903" w:rsidP="00ED6522">
      <w:pPr>
        <w:pStyle w:val="CSM3"/>
      </w:pPr>
      <w:r w:rsidRPr="00962903">
        <w:t>Change tabs view and refresh should start to work.</w:t>
      </w:r>
    </w:p>
    <w:p w:rsidR="00962903" w:rsidRDefault="00962903" w:rsidP="00ED6522">
      <w:pPr>
        <w:pStyle w:val="CSM3"/>
      </w:pPr>
      <w:r w:rsidRPr="00962903">
        <w:t>If above dose not work restart operator program and new subscriptions will</w:t>
      </w:r>
      <w:r w:rsidR="00ED6522">
        <w:t xml:space="preserve"> </w:t>
      </w:r>
      <w:r w:rsidRPr="00962903">
        <w:t>be made and the refresh should start to work.</w:t>
      </w:r>
    </w:p>
    <w:p w:rsidR="00ED6522" w:rsidRPr="00962903" w:rsidRDefault="00ED6522" w:rsidP="00962903">
      <w:pPr>
        <w:pStyle w:val="CSM7"/>
        <w:rPr>
          <w:lang w:val="en-US"/>
        </w:rPr>
      </w:pPr>
    </w:p>
    <w:p w:rsidR="00ED6522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Inbox soundfile is changed in Business Administrator, but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will not take effect.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As the Operator program caches sondfiles under C:\Program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Files\Ericsson\Operator\Cache and if soundfile name is the same the old</w:t>
      </w:r>
      <w:r w:rsidR="00ED6522">
        <w:rPr>
          <w:lang w:val="en-US"/>
        </w:rPr>
        <w:t xml:space="preserve"> </w:t>
      </w:r>
      <w:r w:rsidRPr="00962903">
        <w:rPr>
          <w:lang w:val="en-US"/>
        </w:rPr>
        <w:t>one it will not be replaced. Solution clear cache directory of Operator.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incoming Call could be set with priority and will override inbox soundfile.</w:t>
      </w:r>
    </w:p>
    <w:p w:rsidR="00ED6522" w:rsidRDefault="00ED6522" w:rsidP="00962903">
      <w:pPr>
        <w:pStyle w:val="CSM7"/>
        <w:rPr>
          <w:lang w:val="en-US"/>
        </w:rPr>
      </w:pPr>
    </w:p>
    <w:p w:rsidR="00ED6522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 set inbox to play sondfile continusly but is only played once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incoming Call could be set with priority and will override inbox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soundfile. Thus you will need to set Call Priority to play sound continuosly.</w:t>
      </w:r>
    </w:p>
    <w:p w:rsidR="0099064B" w:rsidRDefault="0099064B" w:rsidP="00962903">
      <w:pPr>
        <w:pStyle w:val="CSM7"/>
        <w:rPr>
          <w:lang w:val="en-US"/>
        </w:rPr>
      </w:pPr>
    </w:p>
    <w:p w:rsidR="00962903" w:rsidRPr="00962903" w:rsidRDefault="00962903" w:rsidP="0099064B">
      <w:pPr>
        <w:pStyle w:val="CSM30"/>
        <w:rPr>
          <w:lang w:val="en-US"/>
        </w:rPr>
      </w:pPr>
      <w:bookmarkStart w:id="87" w:name="_Toc476907185"/>
      <w:r w:rsidRPr="00962903">
        <w:rPr>
          <w:lang w:val="en-US"/>
        </w:rPr>
        <w:t>Telematic</w:t>
      </w:r>
      <w:bookmarkEnd w:id="87"/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When a call is answered the telmatic picture is not updated.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If you have separate network for VoIP and data, check that Data and VoIP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network is separated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that you have Local IP address set in the registry.</w:t>
      </w:r>
    </w:p>
    <w:p w:rsidR="0099064B" w:rsidRPr="00962903" w:rsidRDefault="0099064B" w:rsidP="00962903">
      <w:pPr>
        <w:pStyle w:val="CSM7"/>
        <w:rPr>
          <w:lang w:val="en-US"/>
        </w:rPr>
      </w:pPr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It is not possible to answer a specific Call in the Call queue.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with the SQL Server Studio that the field “reserved” in the table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acd_Call_tab is set to “0” for the specific Call.</w:t>
      </w:r>
    </w:p>
    <w:p w:rsidR="0099064B" w:rsidRDefault="0099064B" w:rsidP="00962903">
      <w:pPr>
        <w:pStyle w:val="CSM7"/>
        <w:rPr>
          <w:lang w:val="en-US"/>
        </w:rPr>
      </w:pPr>
    </w:p>
    <w:p w:rsidR="00962903" w:rsidRPr="00962903" w:rsidRDefault="00962903" w:rsidP="0099064B">
      <w:pPr>
        <w:pStyle w:val="CSM30"/>
        <w:rPr>
          <w:lang w:val="en-US"/>
        </w:rPr>
      </w:pPr>
      <w:bookmarkStart w:id="88" w:name="_Toc476907186"/>
      <w:r w:rsidRPr="00962903">
        <w:rPr>
          <w:lang w:val="en-US"/>
        </w:rPr>
        <w:t>Networking</w:t>
      </w:r>
      <w:bookmarkEnd w:id="88"/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When I ping my own computer it answers with VoIP address.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lastRenderedPageBreak/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properties for VoIP card that the IP–address is not to be registered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in the DNS.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that VoIP card is routed correctly in a command window with the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command route print.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Example of how to add a route: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route add –p 10.113.0.0 mask 255.255.0.0 10.113.nnn.1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the order of initialization of the network cards. In Network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Connections select Advanced and Advanced settings. Make sure that the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data network card is listed first in the connections list.</w:t>
      </w:r>
    </w:p>
    <w:p w:rsidR="0099064B" w:rsidRDefault="0099064B" w:rsidP="00962903">
      <w:pPr>
        <w:pStyle w:val="CSM7"/>
        <w:rPr>
          <w:lang w:val="en-US"/>
        </w:rPr>
      </w:pPr>
    </w:p>
    <w:p w:rsidR="00962903" w:rsidRPr="00962903" w:rsidRDefault="00962903" w:rsidP="0099064B">
      <w:pPr>
        <w:pStyle w:val="CSM30"/>
        <w:rPr>
          <w:lang w:val="en-US"/>
        </w:rPr>
      </w:pPr>
      <w:bookmarkStart w:id="89" w:name="_Toc476907187"/>
      <w:r w:rsidRPr="00962903">
        <w:rPr>
          <w:lang w:val="en-US"/>
        </w:rPr>
        <w:t>Sound</w:t>
      </w:r>
      <w:bookmarkEnd w:id="89"/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 have no sound in the microphone / earpiece.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9064B">
      <w:pPr>
        <w:pStyle w:val="CSM3"/>
      </w:pPr>
      <w:r w:rsidRPr="00962903">
        <w:t>Check that the headset is connected and plugged in properly.</w:t>
      </w:r>
    </w:p>
    <w:p w:rsidR="00962903" w:rsidRPr="00962903" w:rsidRDefault="00962903" w:rsidP="0099064B">
      <w:pPr>
        <w:pStyle w:val="CSM3"/>
      </w:pPr>
      <w:r w:rsidRPr="00962903">
        <w:t>Use the Windows sound recorder and try to record and play back.</w:t>
      </w:r>
    </w:p>
    <w:p w:rsidR="00962903" w:rsidRPr="00962903" w:rsidRDefault="00962903" w:rsidP="0099064B">
      <w:pPr>
        <w:pStyle w:val="CSM3"/>
      </w:pPr>
      <w:r w:rsidRPr="00962903">
        <w:t>Is the VoIP network card routed correctly? See networking.</w:t>
      </w:r>
    </w:p>
    <w:p w:rsidR="00962903" w:rsidRPr="00962903" w:rsidRDefault="00962903" w:rsidP="0099064B">
      <w:pPr>
        <w:pStyle w:val="CSM3"/>
      </w:pPr>
      <w:r w:rsidRPr="00962903">
        <w:t>Is CXESound service running? Restart?</w:t>
      </w:r>
    </w:p>
    <w:p w:rsidR="00962903" w:rsidRPr="00962903" w:rsidRDefault="00962903" w:rsidP="0099064B">
      <w:pPr>
        <w:pStyle w:val="CSM3"/>
      </w:pPr>
      <w:r w:rsidRPr="00962903">
        <w:t>Open Status Windows for Data and VoIP network cards and check activity</w:t>
      </w:r>
      <w:r w:rsidR="0099064B">
        <w:t xml:space="preserve"> </w:t>
      </w:r>
      <w:r w:rsidRPr="00962903">
        <w:t>on send receive for VoIP card. It should be steaming on both send and</w:t>
      </w:r>
      <w:r w:rsidR="0099064B">
        <w:t xml:space="preserve"> </w:t>
      </w:r>
      <w:r w:rsidRPr="00962903">
        <w:t>receive.</w:t>
      </w:r>
    </w:p>
    <w:p w:rsidR="00962903" w:rsidRPr="00962903" w:rsidRDefault="00962903" w:rsidP="0099064B">
      <w:pPr>
        <w:pStyle w:val="CSM3"/>
      </w:pPr>
      <w:r w:rsidRPr="00962903">
        <w:t>Is the microphone enabled and the volume turned up in the Windows</w:t>
      </w:r>
      <w:r w:rsidR="0099064B">
        <w:t xml:space="preserve"> </w:t>
      </w:r>
      <w:r w:rsidRPr="00962903">
        <w:t>Recording Control (reached through the Volume Control)</w:t>
      </w:r>
      <w:r w:rsidR="0099064B">
        <w:t xml:space="preserve"> </w:t>
      </w:r>
      <w:r w:rsidRPr="00962903">
        <w:t>Check in CXEvoip.ini that parameter VoIP extension is entered correctly</w:t>
      </w:r>
      <w:r w:rsidR="0099064B">
        <w:t xml:space="preserve"> </w:t>
      </w:r>
      <w:r w:rsidRPr="00962903">
        <w:t>Check by playing a sound file with Windows media player. You should get</w:t>
      </w:r>
      <w:r w:rsidR="0099064B">
        <w:t xml:space="preserve"> </w:t>
      </w:r>
      <w:r w:rsidRPr="00962903">
        <w:t>sound both in earpiece and loudspeaker.</w:t>
      </w:r>
    </w:p>
    <w:p w:rsidR="00962903" w:rsidRPr="00962903" w:rsidRDefault="00962903" w:rsidP="0099064B">
      <w:pPr>
        <w:pStyle w:val="CSM3"/>
      </w:pPr>
      <w:r w:rsidRPr="00962903">
        <w:t>Is the sound card working?</w:t>
      </w:r>
    </w:p>
    <w:p w:rsidR="0099064B" w:rsidRDefault="0099064B" w:rsidP="00962903">
      <w:pPr>
        <w:pStyle w:val="CSM7"/>
        <w:rPr>
          <w:lang w:val="en-US"/>
        </w:rPr>
      </w:pPr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 have an echo.</w:t>
      </w:r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One way to determine where the echo is coming from is to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record the sound from the mic and from the voip. This is done by changing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RECORD_SOUND_OUTPUT to 1 in CXESound.ini and restart CXESound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service to make the change.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Example of CXESound.ini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[PARAMS]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RECORD_SOUND_OUTPUT = 1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Remember to restore after you have collected some samples.</w:t>
      </w:r>
    </w:p>
    <w:p w:rsidR="0099064B" w:rsidRPr="00962903" w:rsidRDefault="0099064B" w:rsidP="00962903">
      <w:pPr>
        <w:pStyle w:val="CSM7"/>
        <w:rPr>
          <w:lang w:val="en-US"/>
        </w:rPr>
      </w:pPr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 have sound files for Inbox and Priority played in both Headset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and Speakers.</w:t>
      </w:r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Sound files for Inbox or Priority are played in Right channel (Headset)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and Left channel (Speakers) in CoordCom. This instruction will show an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example how to edit a sound file and how to mute the right channel to play the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sound in speakers only. The example will use a third party application called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Audacity but you may choose any sound editor of your preferred choice.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Opening a sound file in Audacity</w:t>
      </w:r>
    </w:p>
    <w:p w:rsidR="0099064B" w:rsidRPr="00962903" w:rsidRDefault="0099064B" w:rsidP="00C17268">
      <w:pPr>
        <w:pStyle w:val="CSM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A69FE2" wp14:editId="16509970">
            <wp:extent cx="4461933" cy="6773334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9" t="14815" r="11856" b="21799"/>
                    <a:stretch/>
                  </pic:blipFill>
                  <pic:spPr bwMode="auto">
                    <a:xfrm>
                      <a:off x="0" y="0"/>
                      <a:ext cx="4461933" cy="677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On the File menu, click Open file. Select the Stereo sound file you want to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change.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Select the black triangle in the corner and click Split Stereo Track.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Select the left channel, select all of the waveform by pressing Home button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and press and hold the Shift key + END. Then go to the Generate menu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and choose Silence.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Afterwards it should look similar to this.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5. Select the black triangle in the corner and click Make Stereo Track. Now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the Sound file can be saved.</w:t>
      </w:r>
    </w:p>
    <w:p w:rsidR="0099064B" w:rsidRDefault="0099064B" w:rsidP="00962903">
      <w:pPr>
        <w:pStyle w:val="CSM7"/>
        <w:rPr>
          <w:lang w:val="en-US"/>
        </w:rPr>
      </w:pPr>
    </w:p>
    <w:p w:rsidR="00962903" w:rsidRPr="00962903" w:rsidRDefault="00962903" w:rsidP="0099064B">
      <w:pPr>
        <w:pStyle w:val="CSM30"/>
        <w:rPr>
          <w:lang w:val="en-US"/>
        </w:rPr>
      </w:pPr>
      <w:bookmarkStart w:id="90" w:name="_Toc476907188"/>
      <w:r w:rsidRPr="00962903">
        <w:rPr>
          <w:lang w:val="en-US"/>
        </w:rPr>
        <w:t>CoordCom Business Administrator</w:t>
      </w:r>
      <w:bookmarkEnd w:id="90"/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When I start the application it starts with wrong language.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lastRenderedPageBreak/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the shortcut of the application it should have the parameter “sv-SE”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for Swedish.</w:t>
      </w:r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 want be able to run two different CoordCom Business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applications on the same computer, is this possible?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Yes, add the parameter multi in the shortcut.</w:t>
      </w:r>
    </w:p>
    <w:p w:rsidR="0099064B" w:rsidRDefault="0099064B" w:rsidP="00962903">
      <w:pPr>
        <w:pStyle w:val="CSM7"/>
        <w:rPr>
          <w:lang w:val="en-US"/>
        </w:rPr>
      </w:pPr>
    </w:p>
    <w:p w:rsidR="00962903" w:rsidRPr="00962903" w:rsidRDefault="00962903" w:rsidP="0099064B">
      <w:pPr>
        <w:pStyle w:val="CSM30"/>
        <w:rPr>
          <w:lang w:val="en-US"/>
        </w:rPr>
      </w:pPr>
      <w:bookmarkStart w:id="91" w:name="_Toc476907189"/>
      <w:r w:rsidRPr="00962903">
        <w:rPr>
          <w:lang w:val="en-US"/>
        </w:rPr>
        <w:t>CoordCom Workstations</w:t>
      </w:r>
      <w:bookmarkEnd w:id="91"/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I can only start 5 CoordCom Workstations.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could be a result of that the application server has not been set to the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correct license model. Set it to "Per Device or User" or increase the server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licenses from the default 5 to a high number.</w:t>
      </w:r>
    </w:p>
    <w:p w:rsidR="0099064B" w:rsidRDefault="0099064B" w:rsidP="00962903">
      <w:pPr>
        <w:pStyle w:val="CSM7"/>
        <w:rPr>
          <w:color w:val="C00000"/>
          <w:lang w:val="en-US"/>
        </w:rPr>
      </w:pPr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Some CoordCom workstations suddenly starts operating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slowly and operates with the local OMT process.: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could be a result of that the application server running OMT nearest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the primary database has not been set to the correct license model. Set it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to "Per Device or User" or increase the server licenses.</w:t>
      </w:r>
    </w:p>
    <w:p w:rsidR="0099064B" w:rsidRDefault="0099064B" w:rsidP="00962903">
      <w:pPr>
        <w:pStyle w:val="CSM7"/>
        <w:rPr>
          <w:lang w:val="en-US"/>
        </w:rPr>
      </w:pPr>
    </w:p>
    <w:p w:rsidR="00962903" w:rsidRPr="00962903" w:rsidRDefault="00962903" w:rsidP="0099064B">
      <w:pPr>
        <w:pStyle w:val="CSM30"/>
        <w:rPr>
          <w:lang w:val="en-US"/>
        </w:rPr>
      </w:pPr>
      <w:bookmarkStart w:id="92" w:name="_Toc476907190"/>
      <w:r w:rsidRPr="00962903">
        <w:rPr>
          <w:lang w:val="en-US"/>
        </w:rPr>
        <w:t>Active Directory Group Policies</w:t>
      </w:r>
      <w:bookmarkEnd w:id="92"/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My Active Directory Group Polices can not be applied.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This could be a result of that correct DNS server(s) in the network IP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settings in the CoordCom Workstation Operating System has not been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specified.</w:t>
      </w:r>
    </w:p>
    <w:p w:rsidR="00962903" w:rsidRPr="00962903" w:rsidRDefault="00962903" w:rsidP="0099064B">
      <w:pPr>
        <w:pStyle w:val="CSM20"/>
        <w:rPr>
          <w:lang w:val="en-US"/>
        </w:rPr>
      </w:pPr>
      <w:bookmarkStart w:id="93" w:name="_Toc476907191"/>
      <w:r w:rsidRPr="00962903">
        <w:rPr>
          <w:lang w:val="en-US"/>
        </w:rPr>
        <w:t>Server</w:t>
      </w:r>
      <w:bookmarkEnd w:id="93"/>
    </w:p>
    <w:p w:rsidR="00962903" w:rsidRPr="00962903" w:rsidRDefault="00962903" w:rsidP="0099064B">
      <w:pPr>
        <w:pStyle w:val="CSM30"/>
        <w:rPr>
          <w:lang w:val="en-US"/>
        </w:rPr>
      </w:pPr>
      <w:bookmarkStart w:id="94" w:name="_Toc476907192"/>
      <w:r w:rsidRPr="00962903">
        <w:rPr>
          <w:lang w:val="en-US"/>
        </w:rPr>
        <w:t>Network</w:t>
      </w:r>
      <w:bookmarkEnd w:id="94"/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When I copy files between the servers it is taking very long time.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that the speed of network card and the network switch match.</w:t>
      </w:r>
    </w:p>
    <w:p w:rsidR="0099064B" w:rsidRDefault="0099064B" w:rsidP="00962903">
      <w:pPr>
        <w:pStyle w:val="CSM7"/>
        <w:rPr>
          <w:lang w:val="en-US"/>
        </w:rPr>
      </w:pPr>
    </w:p>
    <w:p w:rsidR="00962903" w:rsidRPr="00962903" w:rsidRDefault="00962903" w:rsidP="0099064B">
      <w:pPr>
        <w:pStyle w:val="CSM30"/>
        <w:rPr>
          <w:lang w:val="en-US"/>
        </w:rPr>
      </w:pPr>
      <w:bookmarkStart w:id="95" w:name="_Toc476907193"/>
      <w:r w:rsidRPr="00962903">
        <w:rPr>
          <w:lang w:val="en-US"/>
        </w:rPr>
        <w:t>CXE</w:t>
      </w:r>
      <w:bookmarkEnd w:id="95"/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Where do I connect the trunks?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ISDN is connected to slot 0 and 1, ISUP to slot 2 and 3.</w:t>
      </w:r>
    </w:p>
    <w:p w:rsidR="0099064B" w:rsidRPr="00962903" w:rsidRDefault="0099064B" w:rsidP="00962903">
      <w:pPr>
        <w:pStyle w:val="CSM7"/>
        <w:rPr>
          <w:lang w:val="en-US"/>
        </w:rPr>
      </w:pPr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But there are only 2 slots on my Dialogic board?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lastRenderedPageBreak/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Use a splitter to divide each slot into 2 slots. Without the splitter you have slot 0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and 1 directly on the board, and with the splitter you get 0 and 2 from the first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splitter and 1 and 3 from the second splitter.</w:t>
      </w:r>
    </w:p>
    <w:p w:rsidR="0099064B" w:rsidRDefault="0099064B" w:rsidP="00962903">
      <w:pPr>
        <w:pStyle w:val="CSM7"/>
        <w:rPr>
          <w:color w:val="C00000"/>
          <w:lang w:val="en-US"/>
        </w:rPr>
      </w:pPr>
    </w:p>
    <w:p w:rsidR="0099064B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How does the failover work?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In the configuration there is a parameter called backup which is the receiver of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messages when sending to TCM fails. The backup is normally a TCM running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on another server. The backup is used as the receiver of messages until the</w:t>
      </w:r>
      <w:r w:rsidR="0099064B">
        <w:rPr>
          <w:lang w:val="en-US"/>
        </w:rPr>
        <w:t xml:space="preserve"> </w:t>
      </w:r>
      <w:r w:rsidRPr="00962903">
        <w:rPr>
          <w:lang w:val="en-US"/>
        </w:rPr>
        <w:t>CXE manages to establish a connection to the primary again.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Ex: Global.ini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[TelematicManager]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Name = 01.kmsrv01.tcm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Backup = TelematicManager2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[TelematicManager2]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Name = 01.kmsrv02.tcm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Backup = TelematicManager</w:t>
      </w:r>
    </w:p>
    <w:p w:rsidR="00C231D5" w:rsidRDefault="00C231D5" w:rsidP="00962903">
      <w:pPr>
        <w:pStyle w:val="CSM7"/>
        <w:rPr>
          <w:color w:val="C00000"/>
          <w:lang w:val="en-US"/>
        </w:rPr>
      </w:pPr>
    </w:p>
    <w:p w:rsidR="00C231D5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Can I have two CoordCom systems, but only one CXE?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Yes, ServiceStatus is to be sent to both systems. This is done with the Copy</w:t>
      </w:r>
      <w:r w:rsidR="00C231D5">
        <w:rPr>
          <w:lang w:val="en-US"/>
        </w:rPr>
        <w:t xml:space="preserve"> </w:t>
      </w:r>
      <w:r w:rsidRPr="00962903">
        <w:rPr>
          <w:lang w:val="en-US"/>
        </w:rPr>
        <w:t>parameter. Notifications about incoming calls are sent to one of the systems</w:t>
      </w:r>
      <w:r w:rsidR="00C231D5">
        <w:rPr>
          <w:lang w:val="en-US"/>
        </w:rPr>
        <w:t xml:space="preserve"> </w:t>
      </w:r>
      <w:r w:rsidRPr="00962903">
        <w:rPr>
          <w:lang w:val="en-US"/>
        </w:rPr>
        <w:t>based on the B-number.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Ex: Global.ini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[Process]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ServiceStatus = ServiceNot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[ServiceNot]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Name = SystemA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Copy = SystemB, SystemC</w:t>
      </w:r>
    </w:p>
    <w:p w:rsidR="00C231D5" w:rsidRDefault="00C231D5" w:rsidP="00962903">
      <w:pPr>
        <w:pStyle w:val="CSM7"/>
        <w:rPr>
          <w:color w:val="C00000"/>
          <w:lang w:val="en-US"/>
        </w:rPr>
      </w:pPr>
    </w:p>
    <w:p w:rsidR="00C231D5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How do I direct incoming calls to a specific TCM based on</w:t>
      </w:r>
      <w:r w:rsidR="00C231D5">
        <w:rPr>
          <w:lang w:val="en-US"/>
        </w:rPr>
        <w:t xml:space="preserve"> </w:t>
      </w:r>
      <w:r w:rsidRPr="00962903">
        <w:rPr>
          <w:lang w:val="en-US"/>
        </w:rPr>
        <w:t>the B-number?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Set the ACD parameter in ISDN and ISUP to point to Dispatch. Configure the</w:t>
      </w:r>
      <w:r w:rsidR="00C231D5">
        <w:rPr>
          <w:lang w:val="en-US"/>
        </w:rPr>
        <w:t xml:space="preserve"> </w:t>
      </w:r>
      <w:r w:rsidRPr="00962903">
        <w:rPr>
          <w:lang w:val="en-US"/>
        </w:rPr>
        <w:t>distribution list in Dispatch.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Ex: CxeIsdn01.ini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[Params]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Acd = 01.kmcxe01.Dispatch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[Params]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Acd = 01.kmcxe01.DispatchEx: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Ex: CxeDispatch01.ini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CxeIsup01.ini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[DistributionList]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+46317470000 = TelematicManager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031* = TelematicManager2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lastRenderedPageBreak/>
        <w:t>Default = TelematicManager3</w:t>
      </w:r>
    </w:p>
    <w:p w:rsidR="00C231D5" w:rsidRDefault="00C231D5" w:rsidP="00962903">
      <w:pPr>
        <w:pStyle w:val="CSM7"/>
        <w:rPr>
          <w:color w:val="C00000"/>
          <w:lang w:val="en-US"/>
        </w:rPr>
      </w:pPr>
    </w:p>
    <w:p w:rsidR="00C231D5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What is the timeout value of a MSMQ message?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10 seconds</w:t>
      </w:r>
    </w:p>
    <w:p w:rsidR="00C231D5" w:rsidRDefault="00C231D5" w:rsidP="00962903">
      <w:pPr>
        <w:pStyle w:val="CSM7"/>
        <w:rPr>
          <w:color w:val="C00000"/>
          <w:lang w:val="en-US"/>
        </w:rPr>
      </w:pPr>
    </w:p>
    <w:p w:rsidR="00C231D5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How do I do a graceful shutdown of a CXE?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Use the CXE Server Manager to pause the CXE. Wait until all active calls</w:t>
      </w:r>
      <w:r w:rsidR="00C231D5">
        <w:rPr>
          <w:lang w:val="en-US"/>
        </w:rPr>
        <w:t xml:space="preserve"> </w:t>
      </w:r>
      <w:r w:rsidRPr="00962903">
        <w:rPr>
          <w:lang w:val="en-US"/>
        </w:rPr>
        <w:t>are terminated and then stop the CXE. Use CXEMonitor to se the number of</w:t>
      </w:r>
      <w:r w:rsidR="00C231D5">
        <w:rPr>
          <w:lang w:val="en-US"/>
        </w:rPr>
        <w:t xml:space="preserve"> </w:t>
      </w:r>
      <w:r w:rsidRPr="00962903">
        <w:rPr>
          <w:lang w:val="en-US"/>
        </w:rPr>
        <w:t>active calls.</w:t>
      </w:r>
    </w:p>
    <w:p w:rsidR="00C231D5" w:rsidRDefault="00C231D5" w:rsidP="00962903">
      <w:pPr>
        <w:pStyle w:val="CSM7"/>
        <w:rPr>
          <w:color w:val="C00000"/>
          <w:lang w:val="en-US"/>
        </w:rPr>
      </w:pPr>
    </w:p>
    <w:p w:rsidR="00C231D5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How many conferences can you create in a CXE?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Each board can have 256 conference members. A normal conference has</w:t>
      </w:r>
      <w:r w:rsidR="00C231D5">
        <w:rPr>
          <w:lang w:val="en-US"/>
        </w:rPr>
        <w:t xml:space="preserve"> </w:t>
      </w:r>
      <w:r w:rsidRPr="00962903">
        <w:rPr>
          <w:lang w:val="en-US"/>
        </w:rPr>
        <w:t>3 to 8 members.</w:t>
      </w:r>
    </w:p>
    <w:p w:rsidR="00C231D5" w:rsidRDefault="00C231D5" w:rsidP="00962903">
      <w:pPr>
        <w:pStyle w:val="CSM7"/>
        <w:rPr>
          <w:color w:val="C00000"/>
          <w:lang w:val="en-US"/>
        </w:rPr>
      </w:pPr>
    </w:p>
    <w:p w:rsidR="00C231D5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How can I see if there are any resources allocated?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Send a DumpData message using CXEMonitor to the service handling the</w:t>
      </w:r>
      <w:r w:rsidR="00C231D5">
        <w:rPr>
          <w:lang w:val="en-US"/>
        </w:rPr>
        <w:t xml:space="preserve"> </w:t>
      </w:r>
      <w:r w:rsidRPr="00962903">
        <w:rPr>
          <w:lang w:val="en-US"/>
        </w:rPr>
        <w:t>resource you are interested in and you will get a text file with the current status.</w:t>
      </w:r>
    </w:p>
    <w:p w:rsidR="00C231D5" w:rsidRDefault="00C231D5" w:rsidP="00962903">
      <w:pPr>
        <w:pStyle w:val="CSM7"/>
        <w:rPr>
          <w:color w:val="C00000"/>
          <w:lang w:val="en-US"/>
        </w:rPr>
      </w:pPr>
    </w:p>
    <w:p w:rsidR="00C231D5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How can I see if the trunk is connected?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the Event Viewer for the Link up or Link down events.</w:t>
      </w:r>
    </w:p>
    <w:p w:rsidR="00C231D5" w:rsidRDefault="00C231D5" w:rsidP="00962903">
      <w:pPr>
        <w:pStyle w:val="CSM7"/>
        <w:rPr>
          <w:color w:val="C00000"/>
          <w:lang w:val="en-US"/>
        </w:rPr>
      </w:pPr>
    </w:p>
    <w:p w:rsidR="00C231D5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 only have 15 timeslots on my ISDN trunk. Do I need to</w:t>
      </w:r>
      <w:r w:rsidR="00C231D5">
        <w:rPr>
          <w:lang w:val="en-US"/>
        </w:rPr>
        <w:t xml:space="preserve"> </w:t>
      </w:r>
      <w:r w:rsidRPr="00962903">
        <w:rPr>
          <w:lang w:val="en-US"/>
        </w:rPr>
        <w:t>configure this?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Yes.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Ex: CxeIsdn01.ini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[Trunk0]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OutOfService = 15,16,17,18,19,20,21,22 (and 23..29)</w:t>
      </w:r>
    </w:p>
    <w:p w:rsidR="00C231D5" w:rsidRDefault="00C231D5" w:rsidP="00962903">
      <w:pPr>
        <w:pStyle w:val="CSM7"/>
        <w:rPr>
          <w:color w:val="C00000"/>
          <w:lang w:val="en-US"/>
        </w:rPr>
      </w:pPr>
    </w:p>
    <w:p w:rsidR="00C231D5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Can I use one trunk only for incoming calls?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Yes.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Ex: CxeIsdn01.ini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[Trunk0]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[Trunk1]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lastRenderedPageBreak/>
        <w:t>In = 0,1,2,3,4,5,6,7,8,9,10,11,12,13,14 (and 15..29)</w:t>
      </w:r>
    </w:p>
    <w:p w:rsidR="00C17268" w:rsidRDefault="00C17268" w:rsidP="00962903">
      <w:pPr>
        <w:pStyle w:val="CSM7"/>
        <w:rPr>
          <w:color w:val="C00000"/>
          <w:lang w:val="en-US"/>
        </w:rPr>
      </w:pPr>
    </w:p>
    <w:p w:rsidR="00C231D5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 get an error from VoIP, what could be wrong?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Check the boards ethernet cable and the configuration.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Ex: cg6kboard0.cfg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IPC.AddRoute[0].DestinationAddress = 10.30.40.233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IPC.AddRoute[0].Mask = 255.255.255.0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IPC.AddRoute[0].Interface = 1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IPC.AddRoute[1].DestinationAddress = 0.0.0.0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IPC.AddRoute[1].Mask = 0.0.0.0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IPC.AddRoute[1].GatewayAddress = 10.30.40.1</w:t>
      </w:r>
    </w:p>
    <w:p w:rsidR="00C17268" w:rsidRDefault="00C17268" w:rsidP="00962903">
      <w:pPr>
        <w:pStyle w:val="CSM7"/>
        <w:rPr>
          <w:color w:val="C00000"/>
          <w:lang w:val="en-US"/>
        </w:rPr>
      </w:pP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How do I configure the clock synchronization?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 well working trunk on the master board should be the clock synchronization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source.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Ex: cg6kboard0.cfg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Clocking.HBus.ClockMode = MASTER_A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Clocking.HBus.ClockSource = NETWORK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Clocking.HBus.ClockSourceNetwork = 1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Clocking.HBus.AutoFallBack = YES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Clocking.HBus.FallBackClockSource = OSC</w:t>
      </w:r>
    </w:p>
    <w:p w:rsidR="00C17268" w:rsidRDefault="00C17268" w:rsidP="00962903">
      <w:pPr>
        <w:pStyle w:val="CSM7"/>
        <w:rPr>
          <w:color w:val="C00000"/>
          <w:lang w:val="en-US"/>
        </w:rPr>
      </w:pPr>
    </w:p>
    <w:p w:rsidR="00F02EF7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How to interconnect or loopback an ISDN trunk?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Use a twisted/cross cable and configure one trunk to act as AXE station.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Ex: CxeIsdn01.ini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[Trunk0]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EquipmentType = NT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[Trunk1]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EquipmentType = TE</w:t>
      </w:r>
    </w:p>
    <w:p w:rsidR="00C17268" w:rsidRDefault="00C17268" w:rsidP="00962903">
      <w:pPr>
        <w:pStyle w:val="CSM7"/>
        <w:rPr>
          <w:color w:val="C00000"/>
          <w:lang w:val="en-US"/>
        </w:rPr>
      </w:pPr>
    </w:p>
    <w:p w:rsidR="00F02EF7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CXE configured with just one incoming PRI makes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communication failure in CoordCom. Why?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Each CXE server must be connected and configured so that it can both receive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incoming and create outgoing calls. An outgoing call is always started in the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same CXE server as the incoming call, since both calls must be in the same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CXE server to make it possible to combine them in a conference.</w:t>
      </w:r>
    </w:p>
    <w:p w:rsidR="00962903" w:rsidRPr="00962903" w:rsidRDefault="00962903" w:rsidP="00F02EF7">
      <w:pPr>
        <w:pStyle w:val="CSM30"/>
        <w:rPr>
          <w:lang w:val="en-US"/>
        </w:rPr>
      </w:pPr>
      <w:bookmarkStart w:id="96" w:name="_Toc476907194"/>
      <w:r w:rsidRPr="00962903">
        <w:rPr>
          <w:lang w:val="en-US"/>
        </w:rPr>
        <w:t>ISUP</w:t>
      </w:r>
      <w:bookmarkEnd w:id="96"/>
    </w:p>
    <w:p w:rsidR="00F02EF7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How do I check that ISUP trunks are up?</w:t>
      </w:r>
    </w:p>
    <w:p w:rsidR="00F02EF7" w:rsidRDefault="00962903" w:rsidP="00962903">
      <w:pPr>
        <w:pStyle w:val="CSM7"/>
        <w:rPr>
          <w:color w:val="538135" w:themeColor="accent6" w:themeShade="BF"/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  <w:r w:rsidR="00C17268">
        <w:rPr>
          <w:color w:val="538135" w:themeColor="accent6" w:themeShade="BF"/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lastRenderedPageBreak/>
        <w:t>Run CXE command txalarm and verify that the link is up. Also check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that you have received event ID 1703 have been received after the latest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1704 event.</w:t>
      </w:r>
    </w:p>
    <w:p w:rsidR="00962903" w:rsidRPr="00962903" w:rsidRDefault="00962903" w:rsidP="00C17268">
      <w:pPr>
        <w:pStyle w:val="CSM30"/>
        <w:rPr>
          <w:lang w:val="en-US"/>
        </w:rPr>
      </w:pPr>
      <w:bookmarkStart w:id="97" w:name="_Toc476907195"/>
      <w:r w:rsidRPr="00962903">
        <w:rPr>
          <w:lang w:val="en-US"/>
        </w:rPr>
        <w:t>ISDN</w:t>
      </w:r>
      <w:bookmarkEnd w:id="97"/>
    </w:p>
    <w:p w:rsidR="00C17268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How do I check that ISDN trunks are up?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In the event viewer check that you have received event ID 1608 have been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received after the latest 1609 event. This is more reliable than to use CXE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command trunkmon.</w:t>
      </w:r>
    </w:p>
    <w:p w:rsidR="00C17268" w:rsidRDefault="00C17268" w:rsidP="00962903">
      <w:pPr>
        <w:pStyle w:val="CSM7"/>
        <w:rPr>
          <w:lang w:val="en-US"/>
        </w:rPr>
      </w:pPr>
    </w:p>
    <w:p w:rsidR="00962903" w:rsidRPr="00962903" w:rsidRDefault="00962903" w:rsidP="00C17268">
      <w:pPr>
        <w:pStyle w:val="CSM30"/>
        <w:rPr>
          <w:lang w:val="en-US"/>
        </w:rPr>
      </w:pPr>
      <w:bookmarkStart w:id="98" w:name="_Toc476907196"/>
      <w:r w:rsidRPr="00962903">
        <w:rPr>
          <w:lang w:val="en-US"/>
        </w:rPr>
        <w:t>Voice Message Server VOM</w:t>
      </w:r>
      <w:bookmarkEnd w:id="98"/>
    </w:p>
    <w:p w:rsidR="00C17268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My recorded sound files are not being played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F02EF7">
      <w:pPr>
        <w:pStyle w:val="CSM3"/>
      </w:pPr>
      <w:r w:rsidRPr="00962903">
        <w:t>Check that the sound file is stored in correct format. Use ADM System &gt;</w:t>
      </w:r>
      <w:r w:rsidR="00F02EF7">
        <w:t xml:space="preserve"> </w:t>
      </w:r>
      <w:r w:rsidRPr="00962903">
        <w:t>Voice Response &gt; Recording &gt; double click on the sound file name. This</w:t>
      </w:r>
      <w:r w:rsidR="00F02EF7">
        <w:t xml:space="preserve"> </w:t>
      </w:r>
      <w:r w:rsidRPr="00962903">
        <w:t>window tells in what format a sound file must be.</w:t>
      </w:r>
    </w:p>
    <w:p w:rsidR="00962903" w:rsidRPr="00962903" w:rsidRDefault="00962903" w:rsidP="00F02EF7">
      <w:pPr>
        <w:pStyle w:val="CSM3"/>
      </w:pPr>
      <w:r w:rsidRPr="00962903">
        <w:t>Are the files located in the correct directory? Use System &gt; Installation</w:t>
      </w:r>
      <w:r w:rsidR="00F02EF7">
        <w:t xml:space="preserve"> </w:t>
      </w:r>
      <w:r w:rsidRPr="00962903">
        <w:t>&gt; System Site &gt; Open &gt; Shared Files Path. The sound files must be</w:t>
      </w:r>
      <w:r w:rsidR="00F02EF7">
        <w:t xml:space="preserve"> </w:t>
      </w:r>
      <w:r w:rsidRPr="00962903">
        <w:t>located at this file share. This file share must be available for both the</w:t>
      </w:r>
      <w:r w:rsidR="00F02EF7">
        <w:t xml:space="preserve"> </w:t>
      </w:r>
      <w:r w:rsidRPr="00962903">
        <w:t>CxeDsp service and the VOM service.</w:t>
      </w:r>
    </w:p>
    <w:p w:rsidR="00962903" w:rsidRPr="00962903" w:rsidRDefault="00962903" w:rsidP="00C17268">
      <w:pPr>
        <w:pStyle w:val="CSM20"/>
        <w:rPr>
          <w:lang w:val="en-US"/>
        </w:rPr>
      </w:pPr>
      <w:bookmarkStart w:id="99" w:name="_Toc476907197"/>
      <w:r w:rsidRPr="00962903">
        <w:rPr>
          <w:lang w:val="en-US"/>
        </w:rPr>
        <w:t>External Communications</w:t>
      </w:r>
      <w:bookmarkEnd w:id="99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Temporary files for many external communications functions are stored in</w:t>
      </w:r>
      <w:r w:rsidR="00C17268">
        <w:rPr>
          <w:lang w:val="en-US"/>
        </w:rPr>
        <w:t xml:space="preserve"> </w:t>
      </w:r>
      <w:r w:rsidRPr="00962903">
        <w:rPr>
          <w:lang w:val="en-US"/>
        </w:rPr>
        <w:t>\\fileservername\externalinformation. There will be many subdirectories, do</w:t>
      </w:r>
      <w:r w:rsidR="00C17268">
        <w:rPr>
          <w:lang w:val="en-US"/>
        </w:rPr>
        <w:t xml:space="preserve"> </w:t>
      </w:r>
      <w:r w:rsidRPr="00962903">
        <w:rPr>
          <w:lang w:val="en-US"/>
        </w:rPr>
        <w:t>not remove these but you can delete files older that 10 days. Also remove</w:t>
      </w:r>
      <w:r w:rsidR="00C17268">
        <w:rPr>
          <w:lang w:val="en-US"/>
        </w:rPr>
        <w:t xml:space="preserve"> </w:t>
      </w:r>
      <w:r w:rsidRPr="00962903">
        <w:rPr>
          <w:lang w:val="en-US"/>
        </w:rPr>
        <w:t>corresponding entries from the table ext_SentExtInfoMessage_tab older then</w:t>
      </w:r>
      <w:r w:rsidR="00C17268">
        <w:rPr>
          <w:lang w:val="en-US"/>
        </w:rPr>
        <w:t xml:space="preserve"> </w:t>
      </w:r>
      <w:r w:rsidRPr="00962903">
        <w:rPr>
          <w:lang w:val="en-US"/>
        </w:rPr>
        <w:t>10 days.</w:t>
      </w:r>
    </w:p>
    <w:p w:rsidR="00962903" w:rsidRPr="00962903" w:rsidRDefault="00962903" w:rsidP="00C17268">
      <w:pPr>
        <w:pStyle w:val="CSM30"/>
        <w:rPr>
          <w:lang w:val="en-US"/>
        </w:rPr>
      </w:pPr>
      <w:bookmarkStart w:id="100" w:name="_Toc476907198"/>
      <w:r w:rsidRPr="00962903">
        <w:rPr>
          <w:lang w:val="en-US"/>
        </w:rPr>
        <w:t>Radio</w:t>
      </w:r>
      <w:bookmarkEnd w:id="100"/>
    </w:p>
    <w:p w:rsidR="00C17268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 cannot choose a certain base station. I got an error message</w:t>
      </w:r>
      <w:r w:rsidR="00C17268">
        <w:rPr>
          <w:lang w:val="en-US"/>
        </w:rPr>
        <w:t xml:space="preserve"> </w:t>
      </w:r>
      <w:r w:rsidRPr="00962903">
        <w:rPr>
          <w:lang w:val="en-US"/>
        </w:rPr>
        <w:t>that it is busy but no operator has chosen it.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Look in the database with sql New Query and check table</w:t>
      </w:r>
      <w:r w:rsidR="00C17268">
        <w:rPr>
          <w:lang w:val="en-US"/>
        </w:rPr>
        <w:t xml:space="preserve"> </w:t>
      </w:r>
      <w:r w:rsidRPr="00962903">
        <w:rPr>
          <w:lang w:val="en-US"/>
        </w:rPr>
        <w:t>rio_BaseStationChannel_tab. Check that field UsedByUserName is empty.</w:t>
      </w:r>
      <w:r w:rsidR="00C17268">
        <w:rPr>
          <w:lang w:val="en-US"/>
        </w:rPr>
        <w:t xml:space="preserve"> </w:t>
      </w:r>
      <w:r w:rsidRPr="00962903">
        <w:rPr>
          <w:lang w:val="en-US"/>
        </w:rPr>
        <w:t>If not erase it.</w:t>
      </w:r>
    </w:p>
    <w:p w:rsidR="00962903" w:rsidRPr="00962903" w:rsidRDefault="00962903" w:rsidP="00C17268">
      <w:pPr>
        <w:pStyle w:val="CSM30"/>
        <w:rPr>
          <w:lang w:val="en-US"/>
        </w:rPr>
      </w:pPr>
      <w:bookmarkStart w:id="101" w:name="_Toc476907199"/>
      <w:r w:rsidRPr="00962903">
        <w:rPr>
          <w:lang w:val="en-US"/>
        </w:rPr>
        <w:t>SMS</w:t>
      </w:r>
      <w:bookmarkEnd w:id="101"/>
    </w:p>
    <w:p w:rsidR="00C17268" w:rsidRDefault="00962903" w:rsidP="00962903">
      <w:pPr>
        <w:pStyle w:val="CSM7"/>
        <w:rPr>
          <w:color w:val="C00000"/>
          <w:lang w:val="en-US"/>
        </w:rPr>
      </w:pPr>
      <w:r w:rsidRPr="0099064B">
        <w:rPr>
          <w:color w:val="C00000"/>
          <w:lang w:val="en-US"/>
        </w:rPr>
        <w:t>Question: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 xml:space="preserve"> I send a SMS but it is not sent and I get no fail message back.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C17268">
      <w:pPr>
        <w:pStyle w:val="CSM3"/>
      </w:pPr>
      <w:r w:rsidRPr="00962903">
        <w:t>Check that MGM and SMS Gateway are working.</w:t>
      </w:r>
    </w:p>
    <w:p w:rsidR="00962903" w:rsidRPr="00962903" w:rsidRDefault="00962903" w:rsidP="00C17268">
      <w:pPr>
        <w:pStyle w:val="CSM3"/>
      </w:pPr>
      <w:r w:rsidRPr="00962903">
        <w:t>Send a SMS and look in Event log for any clues.</w:t>
      </w:r>
    </w:p>
    <w:p w:rsidR="00962903" w:rsidRPr="00962903" w:rsidRDefault="00962903" w:rsidP="00C17268">
      <w:pPr>
        <w:pStyle w:val="CSM3"/>
      </w:pPr>
      <w:r w:rsidRPr="00962903">
        <w:t>MGM must be able to write to file share ExternalInfo as user</w:t>
      </w:r>
      <w:r w:rsidR="00C17268">
        <w:t xml:space="preserve"> </w:t>
      </w:r>
      <w:r w:rsidRPr="00962903">
        <w:t>OMNICOM\MGM. Check with cluster admin.</w:t>
      </w:r>
    </w:p>
    <w:p w:rsidR="00962903" w:rsidRPr="00962903" w:rsidRDefault="00962903" w:rsidP="00C17268">
      <w:pPr>
        <w:pStyle w:val="CSM30"/>
        <w:rPr>
          <w:lang w:val="en-US"/>
        </w:rPr>
      </w:pPr>
      <w:bookmarkStart w:id="102" w:name="_Toc476907200"/>
      <w:r w:rsidRPr="00962903">
        <w:rPr>
          <w:lang w:val="en-US"/>
        </w:rPr>
        <w:t>E-mail</w:t>
      </w:r>
      <w:bookmarkEnd w:id="102"/>
    </w:p>
    <w:p w:rsidR="00C17268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lastRenderedPageBreak/>
        <w:t>I cannot send e-mail.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C17268">
      <w:pPr>
        <w:pStyle w:val="CSM3"/>
      </w:pPr>
      <w:r w:rsidRPr="00962903">
        <w:t>Are there any files on the directory c:\inetpub\mailroot\drop ? If there is and</w:t>
      </w:r>
      <w:r w:rsidR="00C17268">
        <w:t xml:space="preserve"> </w:t>
      </w:r>
      <w:r w:rsidRPr="00962903">
        <w:t>they are over 20Mbyte remove the files and restart EGW on the application</w:t>
      </w:r>
      <w:r w:rsidR="00C17268">
        <w:t xml:space="preserve"> </w:t>
      </w:r>
      <w:r w:rsidRPr="00962903">
        <w:t>server.</w:t>
      </w:r>
    </w:p>
    <w:p w:rsidR="00962903" w:rsidRPr="00962903" w:rsidRDefault="00962903" w:rsidP="00C17268">
      <w:pPr>
        <w:pStyle w:val="CSM3"/>
      </w:pPr>
      <w:r w:rsidRPr="00962903">
        <w:t>Are the CoordCom processes EGW and MGM running? Check with Cluster</w:t>
      </w:r>
      <w:r w:rsidR="00C17268">
        <w:t xml:space="preserve"> </w:t>
      </w:r>
      <w:r w:rsidRPr="00962903">
        <w:t>manager on a application server.</w:t>
      </w:r>
    </w:p>
    <w:p w:rsidR="00962903" w:rsidRPr="00962903" w:rsidRDefault="00962903" w:rsidP="00C17268">
      <w:pPr>
        <w:pStyle w:val="CSM3"/>
      </w:pPr>
      <w:r w:rsidRPr="00962903">
        <w:t>Is the SMTP server running? Check with IIS Manager on the Gateway</w:t>
      </w:r>
      <w:r w:rsidR="00C17268">
        <w:t xml:space="preserve"> </w:t>
      </w:r>
      <w:r w:rsidRPr="00962903">
        <w:t>server.</w:t>
      </w:r>
    </w:p>
    <w:p w:rsidR="00962903" w:rsidRPr="00962903" w:rsidRDefault="00962903" w:rsidP="00C17268">
      <w:pPr>
        <w:pStyle w:val="CSM30"/>
        <w:rPr>
          <w:lang w:val="en-US"/>
        </w:rPr>
      </w:pPr>
      <w:bookmarkStart w:id="103" w:name="_Toc476907201"/>
      <w:r w:rsidRPr="00962903">
        <w:rPr>
          <w:lang w:val="en-US"/>
        </w:rPr>
        <w:t>FAX - GFI FAXmaker Solution</w:t>
      </w:r>
      <w:bookmarkEnd w:id="103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For questions regarding GFI FAXmaker please refer to manufactures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documentation or http://www.gfi.com.</w:t>
      </w:r>
    </w:p>
    <w:p w:rsidR="00F02EF7" w:rsidRDefault="00F02EF7" w:rsidP="00962903">
      <w:pPr>
        <w:pStyle w:val="CSM7"/>
        <w:rPr>
          <w:color w:val="C00000"/>
          <w:lang w:val="en-US"/>
        </w:rPr>
      </w:pPr>
    </w:p>
    <w:p w:rsidR="00F02EF7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 cannot send fax.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Is the E-mail function working? As GFI FAXmaker is using the e-mail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functionality.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Is the POP3 server running and working? Try to send e-mail to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fax@Omnicom.local. Use Outlook Express to verify. GFI Faxmaker uses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this mail box to send faxes. If you cant send mail you most likely will need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to reinstall the POP3 server on the Gateway server. Use the standard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Windows add/remove program function.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Note: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You will need the Windows server disc or access to the i386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directory to be able to reinstall.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If there are a lot of pending faxes you might get fail to send fax from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CoordCom. Normally if there are many pending faxes it is to one and same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fax machine with a problem. Remove pending erroneous faxes.</w:t>
      </w:r>
    </w:p>
    <w:p w:rsidR="00962903" w:rsidRPr="00962903" w:rsidRDefault="00962903" w:rsidP="00F02EF7">
      <w:pPr>
        <w:pStyle w:val="CSM30"/>
        <w:rPr>
          <w:lang w:val="en-US"/>
        </w:rPr>
      </w:pPr>
      <w:bookmarkStart w:id="104" w:name="_Toc476907202"/>
      <w:r w:rsidRPr="00962903">
        <w:rPr>
          <w:lang w:val="en-US"/>
        </w:rPr>
        <w:t>Text Telephone</w:t>
      </w:r>
      <w:bookmarkEnd w:id="104"/>
    </w:p>
    <w:p w:rsidR="00F02EF7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The text telephone does not work.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If you are logged in with VNC the text telephone will not work. Use Remote</w:t>
      </w:r>
      <w:r w:rsidR="00F02EF7">
        <w:rPr>
          <w:lang w:val="en-US"/>
        </w:rPr>
        <w:t xml:space="preserve"> </w:t>
      </w:r>
      <w:r w:rsidRPr="00962903">
        <w:rPr>
          <w:lang w:val="en-US"/>
        </w:rPr>
        <w:t>desktop instead.</w:t>
      </w:r>
    </w:p>
    <w:p w:rsidR="00E506DD" w:rsidRDefault="00E506DD" w:rsidP="00962903">
      <w:pPr>
        <w:pStyle w:val="CSM7"/>
        <w:rPr>
          <w:lang w:val="en-US"/>
        </w:rPr>
      </w:pPr>
    </w:p>
    <w:p w:rsidR="00962903" w:rsidRPr="00962903" w:rsidRDefault="00962903" w:rsidP="00E506DD">
      <w:pPr>
        <w:pStyle w:val="CSM20"/>
        <w:rPr>
          <w:lang w:val="en-US"/>
        </w:rPr>
      </w:pPr>
      <w:bookmarkStart w:id="105" w:name="_Toc476907203"/>
      <w:r w:rsidRPr="00962903">
        <w:rPr>
          <w:lang w:val="en-US"/>
        </w:rPr>
        <w:t>Database</w:t>
      </w:r>
      <w:bookmarkEnd w:id="105"/>
    </w:p>
    <w:p w:rsidR="00E506DD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My system reports that a disk containing the tempdb database</w:t>
      </w:r>
      <w:r w:rsidR="00E506DD">
        <w:rPr>
          <w:lang w:val="en-US"/>
        </w:rPr>
        <w:t xml:space="preserve"> </w:t>
      </w:r>
      <w:r w:rsidRPr="00962903">
        <w:rPr>
          <w:lang w:val="en-US"/>
        </w:rPr>
        <w:t>is almost full. How do I increase the size of the disk?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Try to shrink the database. This is done in SQL Server Management Studio.</w:t>
      </w:r>
    </w:p>
    <w:p w:rsidR="00E506DD" w:rsidRDefault="00E506DD" w:rsidP="00962903">
      <w:pPr>
        <w:pStyle w:val="CSM7"/>
        <w:rPr>
          <w:color w:val="C00000"/>
          <w:lang w:val="en-US"/>
        </w:rPr>
      </w:pPr>
    </w:p>
    <w:p w:rsidR="00E506DD" w:rsidRDefault="00962903" w:rsidP="00962903">
      <w:pPr>
        <w:pStyle w:val="CSM7"/>
        <w:rPr>
          <w:lang w:val="en-US"/>
        </w:rPr>
      </w:pPr>
      <w:r w:rsidRPr="0099064B">
        <w:rPr>
          <w:color w:val="C00000"/>
          <w:lang w:val="en-US"/>
        </w:rPr>
        <w:t>Question:</w:t>
      </w:r>
      <w:r w:rsidRPr="00962903">
        <w:rPr>
          <w:lang w:val="en-US"/>
        </w:rPr>
        <w:t xml:space="preserve"> 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My system reports that tempdb is full when there is plenty</w:t>
      </w:r>
      <w:r w:rsidR="00E506DD">
        <w:rPr>
          <w:lang w:val="en-US"/>
        </w:rPr>
        <w:t xml:space="preserve"> </w:t>
      </w:r>
      <w:r w:rsidRPr="00962903">
        <w:rPr>
          <w:lang w:val="en-US"/>
        </w:rPr>
        <w:t>of free space on the disk.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If the system is new the default size of tempDB is 8 Mb and 1 Mb for the log</w:t>
      </w:r>
      <w:r w:rsidR="00E506DD">
        <w:rPr>
          <w:lang w:val="en-US"/>
        </w:rPr>
        <w:t xml:space="preserve"> </w:t>
      </w:r>
      <w:r w:rsidRPr="00962903">
        <w:rPr>
          <w:lang w:val="en-US"/>
        </w:rPr>
        <w:t>file (with auto growth of 10%). The SQL server will be busy with increasing</w:t>
      </w:r>
      <w:r w:rsidR="00E506DD">
        <w:rPr>
          <w:lang w:val="en-US"/>
        </w:rPr>
        <w:t xml:space="preserve"> </w:t>
      </w:r>
      <w:r w:rsidRPr="00962903">
        <w:rPr>
          <w:lang w:val="en-US"/>
        </w:rPr>
        <w:t>sizes when the system starts running and will not have time to answer</w:t>
      </w:r>
      <w:r w:rsidR="00E506DD">
        <w:rPr>
          <w:lang w:val="en-US"/>
        </w:rPr>
        <w:t xml:space="preserve"> </w:t>
      </w:r>
      <w:r w:rsidRPr="00962903">
        <w:rPr>
          <w:lang w:val="en-US"/>
        </w:rPr>
        <w:t>database questions. Increase the sizes of tempDB and log file to 1024 Mb.</w:t>
      </w:r>
      <w:r w:rsidR="00E506DD">
        <w:rPr>
          <w:lang w:val="en-US"/>
        </w:rPr>
        <w:t xml:space="preserve"> </w:t>
      </w:r>
      <w:r w:rsidRPr="00962903">
        <w:rPr>
          <w:lang w:val="en-US"/>
        </w:rPr>
        <w:t>Also increase the initial size of OmniData if this has not been done.</w:t>
      </w:r>
    </w:p>
    <w:p w:rsidR="00E506DD" w:rsidRDefault="00E506DD" w:rsidP="00962903">
      <w:pPr>
        <w:pStyle w:val="CSM7"/>
        <w:rPr>
          <w:lang w:val="en-US"/>
        </w:rPr>
      </w:pPr>
    </w:p>
    <w:p w:rsidR="00962903" w:rsidRPr="00962903" w:rsidRDefault="00962903" w:rsidP="00E506DD">
      <w:pPr>
        <w:pStyle w:val="CSM20"/>
        <w:rPr>
          <w:lang w:val="en-US"/>
        </w:rPr>
      </w:pPr>
      <w:bookmarkStart w:id="106" w:name="_Toc476907204"/>
      <w:r w:rsidRPr="00962903">
        <w:rPr>
          <w:lang w:val="en-US"/>
        </w:rPr>
        <w:t>General Networking</w:t>
      </w:r>
      <w:bookmarkEnd w:id="106"/>
    </w:p>
    <w:p w:rsidR="00E506DD" w:rsidRDefault="00962903" w:rsidP="00962903">
      <w:pPr>
        <w:pStyle w:val="CSM7"/>
        <w:rPr>
          <w:color w:val="C00000"/>
          <w:lang w:val="en-US"/>
        </w:rPr>
      </w:pPr>
      <w:r w:rsidRPr="0099064B">
        <w:rPr>
          <w:color w:val="C00000"/>
          <w:lang w:val="en-US"/>
        </w:rPr>
        <w:t>Question: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 xml:space="preserve"> I have accidentally entered same IP address for my Domain</w:t>
      </w:r>
      <w:r w:rsidR="00E506DD">
        <w:rPr>
          <w:lang w:val="en-US"/>
        </w:rPr>
        <w:t xml:space="preserve"> </w:t>
      </w:r>
      <w:r w:rsidRPr="00962903">
        <w:rPr>
          <w:lang w:val="en-US"/>
        </w:rPr>
        <w:t>Controller and a network switch.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1. Shutdown the Domain Controller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2. Connect to the switch with Internet Explorer.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Note:</w:t>
      </w:r>
      <w:r w:rsidR="00E506DD">
        <w:rPr>
          <w:lang w:val="en-US"/>
        </w:rPr>
        <w:t xml:space="preserve"> </w:t>
      </w:r>
      <w:r w:rsidRPr="00962903">
        <w:rPr>
          <w:lang w:val="en-US"/>
        </w:rPr>
        <w:t>Java must be installed.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3. Login with a password, User not necessary.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4. Go to config and change IP address of the switch.</w:t>
      </w:r>
    </w:p>
    <w:p w:rsidR="00E506DD" w:rsidRDefault="00E506DD" w:rsidP="00962903">
      <w:pPr>
        <w:pStyle w:val="CSM7"/>
        <w:rPr>
          <w:color w:val="C00000"/>
          <w:lang w:val="en-US"/>
        </w:rPr>
      </w:pPr>
    </w:p>
    <w:p w:rsidR="00E506DD" w:rsidRDefault="00962903" w:rsidP="00962903">
      <w:pPr>
        <w:pStyle w:val="CSM7"/>
        <w:rPr>
          <w:color w:val="C00000"/>
          <w:lang w:val="en-US"/>
        </w:rPr>
      </w:pPr>
      <w:r w:rsidRPr="0099064B">
        <w:rPr>
          <w:color w:val="C00000"/>
          <w:lang w:val="en-US"/>
        </w:rPr>
        <w:t>Question: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 xml:space="preserve"> I cannot login with Remote Desktop due to that the server has</w:t>
      </w:r>
      <w:r w:rsidR="00E506DD">
        <w:rPr>
          <w:lang w:val="en-US"/>
        </w:rPr>
        <w:t xml:space="preserve"> </w:t>
      </w:r>
      <w:r w:rsidRPr="00962903">
        <w:rPr>
          <w:lang w:val="en-US"/>
        </w:rPr>
        <w:t>“Exceeded License Limits”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9064B">
        <w:rPr>
          <w:color w:val="538135" w:themeColor="accent6" w:themeShade="BF"/>
          <w:lang w:val="en-US"/>
        </w:rPr>
        <w:t>Answer: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Login to the console with command mstsc /consoleIp-address /F /console</w:t>
      </w:r>
      <w:r w:rsidR="00E506DD">
        <w:rPr>
          <w:lang w:val="en-US"/>
        </w:rPr>
        <w:t xml:space="preserve"> </w:t>
      </w:r>
      <w:r w:rsidRPr="00962903">
        <w:rPr>
          <w:lang w:val="en-US"/>
        </w:rPr>
        <w:t>or when SP3</w:t>
      </w:r>
      <w:r w:rsidR="00E506DD">
        <w:rPr>
          <w:lang w:val="en-US"/>
        </w:rPr>
        <w:t xml:space="preserve"> </w:t>
      </w:r>
      <w:r w:rsidRPr="00962903">
        <w:rPr>
          <w:lang w:val="en-US"/>
        </w:rPr>
        <w:t>mstsc /adminIp-address /F /console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Now start task manager and select tab “Users”. If user is “Disconnected” end</w:t>
      </w:r>
      <w:r w:rsidR="00E506DD">
        <w:rPr>
          <w:lang w:val="en-US"/>
        </w:rPr>
        <w:t xml:space="preserve"> </w:t>
      </w:r>
      <w:r w:rsidRPr="00962903">
        <w:rPr>
          <w:lang w:val="en-US"/>
        </w:rPr>
        <w:t>his or hers session.</w:t>
      </w:r>
    </w:p>
    <w:p w:rsidR="00962903" w:rsidRPr="00962903" w:rsidRDefault="00962903" w:rsidP="00E506DD">
      <w:pPr>
        <w:pStyle w:val="CSM12"/>
        <w:rPr>
          <w:lang w:val="en-US"/>
        </w:rPr>
      </w:pPr>
      <w:bookmarkStart w:id="107" w:name="_Toc476907205"/>
      <w:r w:rsidRPr="00962903">
        <w:rPr>
          <w:lang w:val="en-US"/>
        </w:rPr>
        <w:lastRenderedPageBreak/>
        <w:t>Appendix</w:t>
      </w:r>
      <w:bookmarkEnd w:id="107"/>
    </w:p>
    <w:p w:rsidR="00962903" w:rsidRPr="00962903" w:rsidRDefault="00962903" w:rsidP="00E506DD">
      <w:pPr>
        <w:pStyle w:val="CSM20"/>
        <w:rPr>
          <w:lang w:val="en-US"/>
        </w:rPr>
      </w:pPr>
      <w:bookmarkStart w:id="108" w:name="_Toc476907206"/>
      <w:r w:rsidRPr="00962903">
        <w:rPr>
          <w:lang w:val="en-US"/>
        </w:rPr>
        <w:t>Troubleshooting Windows Flowchart</w:t>
      </w:r>
      <w:bookmarkEnd w:id="108"/>
    </w:p>
    <w:p w:rsidR="00E506DD" w:rsidRDefault="00E506DD" w:rsidP="00F02EF7">
      <w:pPr>
        <w:pStyle w:val="CSMf7"/>
        <w:rPr>
          <w:lang w:val="en-US"/>
        </w:rPr>
      </w:pPr>
      <w:r>
        <w:rPr>
          <w:noProof/>
        </w:rPr>
        <w:drawing>
          <wp:inline distT="0" distB="0" distL="0" distR="0">
            <wp:extent cx="5225143" cy="8265050"/>
            <wp:effectExtent l="0" t="0" r="0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2" t="16243" r="14991" b="16332"/>
                    <a:stretch/>
                  </pic:blipFill>
                  <pic:spPr bwMode="auto">
                    <a:xfrm>
                      <a:off x="0" y="0"/>
                      <a:ext cx="5228754" cy="827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F02EF7">
      <w:pPr>
        <w:pStyle w:val="CSMf8"/>
      </w:pPr>
      <w:r w:rsidRPr="00962903">
        <w:lastRenderedPageBreak/>
        <w:t>Figure 57</w:t>
      </w:r>
      <w:r w:rsidR="00E506DD">
        <w:t xml:space="preserve"> </w:t>
      </w:r>
      <w:r w:rsidRPr="00962903">
        <w:t>Troubleshooting Windows Flowchart</w:t>
      </w:r>
    </w:p>
    <w:p w:rsidR="00962903" w:rsidRPr="00962903" w:rsidRDefault="00962903" w:rsidP="00E506DD">
      <w:pPr>
        <w:pStyle w:val="CSM20"/>
        <w:rPr>
          <w:lang w:val="en-US"/>
        </w:rPr>
      </w:pPr>
      <w:bookmarkStart w:id="109" w:name="_Toc476907207"/>
      <w:r w:rsidRPr="00962903">
        <w:rPr>
          <w:lang w:val="en-US"/>
        </w:rPr>
        <w:t>Basic CoordCom-Sound Troubleshooting Flowchart</w:t>
      </w:r>
      <w:bookmarkEnd w:id="109"/>
    </w:p>
    <w:p w:rsidR="000D13D6" w:rsidRDefault="000D13D6" w:rsidP="00F02EF7">
      <w:pPr>
        <w:pStyle w:val="CSMf7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F0A88F" wp14:editId="3804B799">
            <wp:extent cx="5609344" cy="8069990"/>
            <wp:effectExtent l="0" t="0" r="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4358" t="9391" r="23417" b="3951"/>
                    <a:stretch/>
                  </pic:blipFill>
                  <pic:spPr bwMode="auto">
                    <a:xfrm>
                      <a:off x="0" y="0"/>
                      <a:ext cx="5614100" cy="807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03" w:rsidRPr="00962903" w:rsidRDefault="00962903" w:rsidP="00F02EF7">
      <w:pPr>
        <w:pStyle w:val="CSMf8"/>
      </w:pPr>
      <w:r w:rsidRPr="00962903">
        <w:t>Figure 59</w:t>
      </w:r>
      <w:r w:rsidR="000D13D6">
        <w:t xml:space="preserve"> </w:t>
      </w:r>
      <w:r w:rsidRPr="00962903">
        <w:t>Advanced CoordCom-Sound troubleshooting flowchart</w:t>
      </w:r>
    </w:p>
    <w:p w:rsidR="00962903" w:rsidRPr="00962903" w:rsidRDefault="00962903" w:rsidP="000D13D6">
      <w:pPr>
        <w:pStyle w:val="CSM20"/>
        <w:rPr>
          <w:lang w:val="en-US"/>
        </w:rPr>
      </w:pPr>
      <w:bookmarkStart w:id="110" w:name="_Toc476907208"/>
      <w:r w:rsidRPr="00962903">
        <w:rPr>
          <w:lang w:val="en-US"/>
        </w:rPr>
        <w:lastRenderedPageBreak/>
        <w:t>Event ID Information</w:t>
      </w:r>
      <w:bookmarkEnd w:id="110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An Event ID does not always mean exactly the same thing. It is important to</w:t>
      </w:r>
      <w:r w:rsidR="000D13D6">
        <w:rPr>
          <w:lang w:val="en-US"/>
        </w:rPr>
        <w:t xml:space="preserve"> </w:t>
      </w:r>
      <w:r w:rsidRPr="00962903">
        <w:rPr>
          <w:lang w:val="en-US"/>
        </w:rPr>
        <w:t>also read the information tag related to the event.</w:t>
      </w:r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For more information about Event ID's created by CoordCom, see CoordCom</w:t>
      </w:r>
      <w:r w:rsidR="000D13D6">
        <w:rPr>
          <w:lang w:val="en-US"/>
        </w:rPr>
        <w:t xml:space="preserve"> </w:t>
      </w:r>
      <w:r w:rsidRPr="00962903">
        <w:rPr>
          <w:lang w:val="en-US"/>
        </w:rPr>
        <w:t>Event ID Information, Reference [4]</w:t>
      </w:r>
    </w:p>
    <w:p w:rsidR="00962903" w:rsidRPr="00962903" w:rsidRDefault="00962903" w:rsidP="000D13D6">
      <w:pPr>
        <w:pStyle w:val="CSM12"/>
        <w:rPr>
          <w:lang w:val="en-US"/>
        </w:rPr>
      </w:pPr>
      <w:bookmarkStart w:id="111" w:name="_Toc476907209"/>
      <w:r w:rsidRPr="00962903">
        <w:rPr>
          <w:lang w:val="en-US"/>
        </w:rPr>
        <w:lastRenderedPageBreak/>
        <w:t>Reference List</w:t>
      </w:r>
      <w:bookmarkEnd w:id="111"/>
    </w:p>
    <w:p w:rsidR="00962903" w:rsidRPr="00962903" w:rsidRDefault="00962903" w:rsidP="00962903">
      <w:pPr>
        <w:pStyle w:val="CSM7"/>
        <w:rPr>
          <w:lang w:val="en-US"/>
        </w:rPr>
      </w:pPr>
      <w:r w:rsidRPr="00962903">
        <w:rPr>
          <w:lang w:val="en-US"/>
        </w:rPr>
        <w:t>Ericsson Documents</w:t>
      </w:r>
    </w:p>
    <w:p w:rsidR="00962903" w:rsidRPr="00962903" w:rsidRDefault="000D13D6" w:rsidP="00962903">
      <w:pPr>
        <w:pStyle w:val="CSM7"/>
        <w:rPr>
          <w:lang w:val="en-US"/>
        </w:rPr>
      </w:pPr>
      <w:r w:rsidRPr="00962903">
        <w:rPr>
          <w:lang w:val="en-US"/>
        </w:rPr>
        <w:t>[1]</w:t>
      </w:r>
      <w:r>
        <w:rPr>
          <w:lang w:val="en-US"/>
        </w:rPr>
        <w:t xml:space="preserve"> </w:t>
      </w:r>
      <w:r w:rsidR="00962903" w:rsidRPr="00962903">
        <w:rPr>
          <w:lang w:val="en-US"/>
        </w:rPr>
        <w:t>CoordCom System Software Environment, 4/221 02-FGC 101 1467/1 Uen</w:t>
      </w:r>
    </w:p>
    <w:p w:rsidR="00962903" w:rsidRPr="00962903" w:rsidRDefault="000D13D6" w:rsidP="00962903">
      <w:pPr>
        <w:pStyle w:val="CSM7"/>
        <w:rPr>
          <w:lang w:val="en-US"/>
        </w:rPr>
      </w:pPr>
      <w:r w:rsidRPr="00962903">
        <w:rPr>
          <w:lang w:val="en-US"/>
        </w:rPr>
        <w:t>[2]</w:t>
      </w:r>
      <w:r w:rsidR="00962903" w:rsidRPr="00962903">
        <w:rPr>
          <w:lang w:val="en-US"/>
        </w:rPr>
        <w:t>CoordCom Operation and Maintenance, 1543-AXT 201 09/1 Uen</w:t>
      </w:r>
    </w:p>
    <w:p w:rsidR="00962903" w:rsidRPr="00962903" w:rsidRDefault="000D13D6" w:rsidP="00962903">
      <w:pPr>
        <w:pStyle w:val="CSM7"/>
        <w:rPr>
          <w:lang w:val="en-US"/>
        </w:rPr>
      </w:pPr>
      <w:r w:rsidRPr="00962903">
        <w:rPr>
          <w:lang w:val="en-US"/>
        </w:rPr>
        <w:t>[3]</w:t>
      </w:r>
      <w:r w:rsidR="00962903" w:rsidRPr="00962903">
        <w:rPr>
          <w:lang w:val="en-US"/>
        </w:rPr>
        <w:t>CoordCom Feature Description, 221 04-FGC 101 1467/1 Uen</w:t>
      </w:r>
    </w:p>
    <w:p w:rsidR="00962903" w:rsidRPr="00962903" w:rsidRDefault="000D13D6" w:rsidP="00962903">
      <w:pPr>
        <w:pStyle w:val="CSM7"/>
        <w:rPr>
          <w:lang w:val="en-US"/>
        </w:rPr>
      </w:pPr>
      <w:r w:rsidRPr="00962903">
        <w:rPr>
          <w:lang w:val="en-US"/>
        </w:rPr>
        <w:t>[4]</w:t>
      </w:r>
      <w:r w:rsidR="00962903" w:rsidRPr="00962903">
        <w:rPr>
          <w:lang w:val="en-US"/>
        </w:rPr>
        <w:t>CoordCom Event ID Information, 1/1545-AXT 201 09/4 Uen</w:t>
      </w:r>
    </w:p>
    <w:p w:rsidR="00475A80" w:rsidRPr="000D13D6" w:rsidRDefault="00475A80" w:rsidP="00475A80">
      <w:pPr>
        <w:pStyle w:val="CSM7"/>
        <w:rPr>
          <w:lang w:val="en-US"/>
        </w:rPr>
      </w:pPr>
    </w:p>
    <w:sectPr w:rsidR="00475A80" w:rsidRPr="000D13D6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5BEB" w:rsidRDefault="00D95BEB" w:rsidP="00775954">
      <w:pPr>
        <w:spacing w:line="240" w:lineRule="auto"/>
      </w:pPr>
      <w:r>
        <w:separator/>
      </w:r>
    </w:p>
  </w:endnote>
  <w:endnote w:type="continuationSeparator" w:id="0">
    <w:p w:rsidR="00D95BEB" w:rsidRDefault="00D95BEB" w:rsidP="007759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6522" w:rsidRDefault="00ED6522">
    <w:pPr>
      <w:pStyle w:val="af0"/>
    </w:pPr>
  </w:p>
  <w:p w:rsidR="00ED6522" w:rsidRDefault="00ED652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83293259"/>
      <w:docPartObj>
        <w:docPartGallery w:val="Page Numbers (Bottom of Page)"/>
        <w:docPartUnique/>
      </w:docPartObj>
    </w:sdtPr>
    <w:sdtContent>
      <w:p w:rsidR="00ED6522" w:rsidRDefault="00ED6522" w:rsidP="00775954">
        <w:pPr>
          <w:pStyle w:val="af0"/>
          <w:jc w:val="right"/>
        </w:pPr>
        <w:r w:rsidRPr="00775954">
          <w:fldChar w:fldCharType="begin"/>
        </w:r>
        <w:r w:rsidRPr="00775954">
          <w:instrText>PAGE   \* MERGEFORMAT</w:instrText>
        </w:r>
        <w:r w:rsidRPr="00775954">
          <w:fldChar w:fldCharType="separate"/>
        </w:r>
        <w:r w:rsidR="008A3E54">
          <w:rPr>
            <w:noProof/>
          </w:rPr>
          <w:t>22</w:t>
        </w:r>
        <w:r w:rsidRPr="00775954">
          <w:fldChar w:fldCharType="end"/>
        </w:r>
      </w:p>
    </w:sdtContent>
  </w:sdt>
  <w:p w:rsidR="00ED6522" w:rsidRDefault="00ED6522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6522" w:rsidRDefault="00ED6522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5BEB" w:rsidRDefault="00D95BEB" w:rsidP="00775954">
      <w:pPr>
        <w:spacing w:line="240" w:lineRule="auto"/>
      </w:pPr>
      <w:r>
        <w:separator/>
      </w:r>
    </w:p>
  </w:footnote>
  <w:footnote w:type="continuationSeparator" w:id="0">
    <w:p w:rsidR="00D95BEB" w:rsidRDefault="00D95BEB" w:rsidP="007759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6522" w:rsidRDefault="00ED6522">
    <w:pPr>
      <w:pStyle w:val="ae"/>
    </w:pPr>
  </w:p>
  <w:p w:rsidR="00ED6522" w:rsidRDefault="00ED652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6522" w:rsidRDefault="00ED6522">
    <w:pPr>
      <w:pStyle w:val="ae"/>
    </w:pPr>
  </w:p>
  <w:p w:rsidR="00ED6522" w:rsidRDefault="00ED6522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6522" w:rsidRDefault="00ED6522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E"/>
    <w:multiLevelType w:val="singleLevel"/>
    <w:tmpl w:val="A98624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82"/>
    <w:multiLevelType w:val="singleLevel"/>
    <w:tmpl w:val="CBF2A45C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2C14564C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76B20DD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A740BD7C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2911A1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41C673A"/>
    <w:multiLevelType w:val="multilevel"/>
    <w:tmpl w:val="9D14ADCC"/>
    <w:lvl w:ilvl="0">
      <w:start w:val="1"/>
      <w:numFmt w:val="russianUpper"/>
      <w:lvlText w:val="Приложение 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CD21DB"/>
    <w:multiLevelType w:val="multilevel"/>
    <w:tmpl w:val="07B85804"/>
    <w:lvl w:ilvl="0">
      <w:start w:val="1"/>
      <w:numFmt w:val="russianUpper"/>
      <w:lvlText w:val="Приложение 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0DEE0C04"/>
    <w:multiLevelType w:val="hybridMultilevel"/>
    <w:tmpl w:val="3CE0DDE4"/>
    <w:lvl w:ilvl="0" w:tplc="6DEC5764">
      <w:start w:val="1"/>
      <w:numFmt w:val="decimal"/>
      <w:pStyle w:val="CSM12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E2010"/>
    <w:multiLevelType w:val="multilevel"/>
    <w:tmpl w:val="9D14ADCC"/>
    <w:lvl w:ilvl="0">
      <w:start w:val="1"/>
      <w:numFmt w:val="russianUpper"/>
      <w:lvlText w:val="Приложение 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F4517"/>
    <w:multiLevelType w:val="hybridMultilevel"/>
    <w:tmpl w:val="9D14ADCC"/>
    <w:lvl w:ilvl="0" w:tplc="C3CAD6E2">
      <w:start w:val="1"/>
      <w:numFmt w:val="russianUpper"/>
      <w:lvlText w:val="Приложение 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414A6"/>
    <w:multiLevelType w:val="hybridMultilevel"/>
    <w:tmpl w:val="7332C83C"/>
    <w:lvl w:ilvl="0" w:tplc="43B61802">
      <w:start w:val="1"/>
      <w:numFmt w:val="bullet"/>
      <w:pStyle w:val="CSM2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2FC54AD8"/>
    <w:multiLevelType w:val="multilevel"/>
    <w:tmpl w:val="7812BED4"/>
    <w:lvl w:ilvl="0">
      <w:start w:val="1"/>
      <w:numFmt w:val="decimal"/>
      <w:lvlText w:val="%1"/>
      <w:lvlJc w:val="left"/>
      <w:pPr>
        <w:ind w:left="1146" w:hanging="432"/>
      </w:pPr>
    </w:lvl>
    <w:lvl w:ilvl="1">
      <w:start w:val="1"/>
      <w:numFmt w:val="decimal"/>
      <w:lvlText w:val="%1.%2"/>
      <w:lvlJc w:val="left"/>
      <w:pPr>
        <w:ind w:left="1290" w:hanging="576"/>
      </w:pPr>
    </w:lvl>
    <w:lvl w:ilvl="2">
      <w:start w:val="1"/>
      <w:numFmt w:val="decimal"/>
      <w:lvlText w:val="%1.%2.%3"/>
      <w:lvlJc w:val="left"/>
      <w:pPr>
        <w:ind w:left="1434" w:hanging="720"/>
      </w:pPr>
    </w:lvl>
    <w:lvl w:ilvl="3">
      <w:start w:val="1"/>
      <w:numFmt w:val="decimal"/>
      <w:lvlText w:val="%1.%2.%3.%4"/>
      <w:lvlJc w:val="left"/>
      <w:pPr>
        <w:ind w:left="1578" w:hanging="864"/>
      </w:pPr>
    </w:lvl>
    <w:lvl w:ilvl="4">
      <w:start w:val="1"/>
      <w:numFmt w:val="decimal"/>
      <w:lvlText w:val="%1.%2.%3.%4.%5"/>
      <w:lvlJc w:val="left"/>
      <w:pPr>
        <w:ind w:left="1722" w:hanging="1008"/>
      </w:pPr>
    </w:lvl>
    <w:lvl w:ilvl="5">
      <w:start w:val="1"/>
      <w:numFmt w:val="decimal"/>
      <w:lvlText w:val="%1.%2.%3.%4.%5.%6"/>
      <w:lvlJc w:val="left"/>
      <w:pPr>
        <w:ind w:left="1866" w:hanging="1152"/>
      </w:pPr>
    </w:lvl>
    <w:lvl w:ilvl="6">
      <w:start w:val="1"/>
      <w:numFmt w:val="decimal"/>
      <w:lvlText w:val="%1.%2.%3.%4.%5.%6.%7"/>
      <w:lvlJc w:val="left"/>
      <w:pPr>
        <w:ind w:left="2010" w:hanging="1296"/>
      </w:pPr>
    </w:lvl>
    <w:lvl w:ilvl="7">
      <w:start w:val="1"/>
      <w:numFmt w:val="decimal"/>
      <w:lvlText w:val="%1.%2.%3.%4.%5.%6.%7.%8"/>
      <w:lvlJc w:val="left"/>
      <w:pPr>
        <w:ind w:left="2154" w:hanging="1440"/>
      </w:pPr>
    </w:lvl>
    <w:lvl w:ilvl="8">
      <w:start w:val="1"/>
      <w:numFmt w:val="decimal"/>
      <w:lvlText w:val="%1.%2.%3.%4.%5.%6.%7.%8.%9"/>
      <w:lvlJc w:val="left"/>
      <w:pPr>
        <w:ind w:left="2298" w:hanging="1584"/>
      </w:pPr>
    </w:lvl>
  </w:abstractNum>
  <w:abstractNum w:abstractNumId="13" w15:restartNumberingAfterBreak="0">
    <w:nsid w:val="30317F02"/>
    <w:multiLevelType w:val="hybridMultilevel"/>
    <w:tmpl w:val="7F988A0C"/>
    <w:lvl w:ilvl="0" w:tplc="B1046CC0">
      <w:start w:val="1"/>
      <w:numFmt w:val="russianLower"/>
      <w:pStyle w:val="CSM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122722"/>
    <w:multiLevelType w:val="hybridMultilevel"/>
    <w:tmpl w:val="DCB2185A"/>
    <w:name w:val="CSM_Заголовки222"/>
    <w:lvl w:ilvl="0" w:tplc="CA5A5E42">
      <w:start w:val="1"/>
      <w:numFmt w:val="bullet"/>
      <w:pStyle w:val="CSM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69159C"/>
    <w:multiLevelType w:val="hybridMultilevel"/>
    <w:tmpl w:val="5F440E1A"/>
    <w:name w:val="CSM_Заголовки22"/>
    <w:lvl w:ilvl="0" w:tplc="5350AAE4">
      <w:start w:val="1"/>
      <w:numFmt w:val="russianLower"/>
      <w:pStyle w:val="CSM1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F1DDC"/>
    <w:multiLevelType w:val="hybridMultilevel"/>
    <w:tmpl w:val="510C9D6E"/>
    <w:lvl w:ilvl="0" w:tplc="FC1E8F16">
      <w:start w:val="1"/>
      <w:numFmt w:val="bullet"/>
      <w:pStyle w:val="CSM10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5F8543AE"/>
    <w:multiLevelType w:val="multilevel"/>
    <w:tmpl w:val="AE7EA7D2"/>
    <w:lvl w:ilvl="0">
      <w:start w:val="1"/>
      <w:numFmt w:val="russianUpper"/>
      <w:lvlText w:val="Приложение %1"/>
      <w:lvlJc w:val="left"/>
      <w:pPr>
        <w:ind w:left="72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610079BB"/>
    <w:multiLevelType w:val="hybridMultilevel"/>
    <w:tmpl w:val="6E94B338"/>
    <w:lvl w:ilvl="0" w:tplc="F9803D38">
      <w:start w:val="1"/>
      <w:numFmt w:val="bullet"/>
      <w:pStyle w:val="CSM3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61D74EB4"/>
    <w:multiLevelType w:val="hybridMultilevel"/>
    <w:tmpl w:val="063CA44C"/>
    <w:name w:val="CSM_Заголовки2"/>
    <w:lvl w:ilvl="0" w:tplc="1B3E62A4">
      <w:start w:val="1"/>
      <w:numFmt w:val="decimal"/>
      <w:pStyle w:val="CSM123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0243D"/>
    <w:multiLevelType w:val="multilevel"/>
    <w:tmpl w:val="0C94C4A6"/>
    <w:lvl w:ilvl="0">
      <w:start w:val="1"/>
      <w:numFmt w:val="russianUpper"/>
      <w:pStyle w:val="CSM4"/>
      <w:lvlText w:val="Приложение 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CSM11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pStyle w:val="CSM110"/>
      <w:lvlText w:val="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pStyle w:val="CSM5"/>
      <w:lvlText w:val="Таблица %1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Рисунок %1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6EEA50AD"/>
    <w:multiLevelType w:val="multilevel"/>
    <w:tmpl w:val="AE7EA7D2"/>
    <w:lvl w:ilvl="0">
      <w:start w:val="1"/>
      <w:numFmt w:val="russianUpper"/>
      <w:lvlText w:val="Приложение %1"/>
      <w:lvlJc w:val="left"/>
      <w:pPr>
        <w:ind w:left="72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72CD68D8"/>
    <w:multiLevelType w:val="multilevel"/>
    <w:tmpl w:val="28BE50A6"/>
    <w:name w:val="CSM_Заголовки"/>
    <w:lvl w:ilvl="0">
      <w:start w:val="1"/>
      <w:numFmt w:val="decimal"/>
      <w:pStyle w:val="CSM12"/>
      <w:lvlText w:val="%1"/>
      <w:lvlJc w:val="left"/>
      <w:pPr>
        <w:ind w:left="1146" w:hanging="432"/>
      </w:pPr>
      <w:rPr>
        <w:rFonts w:hint="default"/>
      </w:rPr>
    </w:lvl>
    <w:lvl w:ilvl="1">
      <w:start w:val="1"/>
      <w:numFmt w:val="decimal"/>
      <w:pStyle w:val="CSM20"/>
      <w:lvlText w:val="%1.%2"/>
      <w:lvlJc w:val="left"/>
      <w:pPr>
        <w:ind w:left="1290" w:hanging="576"/>
      </w:pPr>
      <w:rPr>
        <w:rFonts w:hint="default"/>
      </w:rPr>
    </w:lvl>
    <w:lvl w:ilvl="2">
      <w:start w:val="1"/>
      <w:numFmt w:val="decimal"/>
      <w:pStyle w:val="CSM30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pStyle w:val="CSM40"/>
      <w:lvlText w:val="%1.%2.%3.%4"/>
      <w:lvlJc w:val="left"/>
      <w:pPr>
        <w:ind w:left="1578" w:hanging="864"/>
      </w:pPr>
      <w:rPr>
        <w:rFonts w:hint="default"/>
      </w:rPr>
    </w:lvl>
    <w:lvl w:ilvl="4">
      <w:start w:val="1"/>
      <w:numFmt w:val="decimal"/>
      <w:pStyle w:val="CSM50"/>
      <w:lvlText w:val="%1.%2.%3.%4.%5"/>
      <w:lvlJc w:val="left"/>
      <w:pPr>
        <w:ind w:left="1722" w:hanging="1008"/>
      </w:pPr>
      <w:rPr>
        <w:rFonts w:hint="default"/>
      </w:rPr>
    </w:lvl>
    <w:lvl w:ilvl="5">
      <w:start w:val="1"/>
      <w:numFmt w:val="decimal"/>
      <w:pStyle w:val="CSM6"/>
      <w:lvlText w:val="%1.%2.%3.%4.%5.%6"/>
      <w:lvlJc w:val="left"/>
      <w:pPr>
        <w:ind w:left="1866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2010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154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298" w:hanging="1584"/>
      </w:pPr>
      <w:rPr>
        <w:rFonts w:hint="default"/>
      </w:rPr>
    </w:lvl>
  </w:abstractNum>
  <w:num w:numId="1">
    <w:abstractNumId w:val="22"/>
  </w:num>
  <w:num w:numId="2">
    <w:abstractNumId w:val="0"/>
  </w:num>
  <w:num w:numId="3">
    <w:abstractNumId w:val="12"/>
  </w:num>
  <w:num w:numId="4">
    <w:abstractNumId w:val="4"/>
  </w:num>
  <w:num w:numId="5">
    <w:abstractNumId w:val="2"/>
  </w:num>
  <w:num w:numId="6">
    <w:abstractNumId w:val="1"/>
  </w:num>
  <w:num w:numId="7">
    <w:abstractNumId w:val="3"/>
  </w:num>
  <w:num w:numId="8">
    <w:abstractNumId w:val="13"/>
  </w:num>
  <w:num w:numId="9">
    <w:abstractNumId w:val="10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9"/>
  </w:num>
  <w:num w:numId="13">
    <w:abstractNumId w:val="5"/>
  </w:num>
  <w:num w:numId="14">
    <w:abstractNumId w:val="7"/>
  </w:num>
  <w:num w:numId="15">
    <w:abstractNumId w:val="7"/>
  </w:num>
  <w:num w:numId="16">
    <w:abstractNumId w:val="20"/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</w:num>
  <w:num w:numId="19">
    <w:abstractNumId w:val="18"/>
  </w:num>
  <w:num w:numId="20">
    <w:abstractNumId w:val="16"/>
  </w:num>
  <w:num w:numId="21">
    <w:abstractNumId w:val="11"/>
  </w:num>
  <w:num w:numId="22">
    <w:abstractNumId w:val="8"/>
  </w:num>
  <w:num w:numId="23">
    <w:abstractNumId w:val="21"/>
  </w:num>
  <w:num w:numId="24">
    <w:abstractNumId w:val="19"/>
  </w:num>
  <w:num w:numId="25">
    <w:abstractNumId w:val="15"/>
  </w:num>
  <w:num w:numId="26">
    <w:abstractNumId w:val="14"/>
  </w:num>
  <w:num w:numId="27">
    <w:abstractNumId w:val="20"/>
  </w:num>
  <w:num w:numId="28">
    <w:abstractNumId w:val="8"/>
    <w:lvlOverride w:ilvl="0">
      <w:startOverride w:val="1"/>
    </w:lvlOverride>
  </w:num>
  <w:num w:numId="29">
    <w:abstractNumId w:val="8"/>
    <w:lvlOverride w:ilvl="0">
      <w:startOverride w:val="1"/>
    </w:lvlOverride>
  </w:num>
  <w:num w:numId="30">
    <w:abstractNumId w:val="8"/>
    <w:lvlOverride w:ilvl="0">
      <w:startOverride w:val="1"/>
    </w:lvlOverride>
  </w:num>
  <w:num w:numId="31">
    <w:abstractNumId w:val="8"/>
    <w:lvlOverride w:ilvl="0">
      <w:startOverride w:val="1"/>
    </w:lvlOverride>
  </w:num>
  <w:num w:numId="32">
    <w:abstractNumId w:val="8"/>
    <w:lvlOverride w:ilvl="0">
      <w:startOverride w:val="1"/>
    </w:lvlOverride>
  </w:num>
  <w:num w:numId="33">
    <w:abstractNumId w:val="8"/>
    <w:lvlOverride w:ilvl="0">
      <w:startOverride w:val="1"/>
    </w:lvlOverride>
  </w:num>
  <w:num w:numId="34">
    <w:abstractNumId w:val="8"/>
    <w:lvlOverride w:ilvl="0">
      <w:startOverride w:val="1"/>
    </w:lvlOverride>
  </w:num>
  <w:num w:numId="35">
    <w:abstractNumId w:val="8"/>
    <w:lvlOverride w:ilvl="0">
      <w:startOverride w:val="1"/>
    </w:lvlOverride>
  </w:num>
  <w:num w:numId="36">
    <w:abstractNumId w:val="8"/>
    <w:lvlOverride w:ilvl="0">
      <w:startOverride w:val="1"/>
    </w:lvlOverride>
  </w:num>
  <w:num w:numId="37">
    <w:abstractNumId w:val="8"/>
    <w:lvlOverride w:ilvl="0">
      <w:startOverride w:val="1"/>
    </w:lvlOverride>
  </w:num>
  <w:num w:numId="38">
    <w:abstractNumId w:val="8"/>
    <w:lvlOverride w:ilvl="0">
      <w:startOverride w:val="1"/>
    </w:lvlOverride>
  </w:num>
  <w:num w:numId="39">
    <w:abstractNumId w:val="8"/>
    <w:lvlOverride w:ilvl="0">
      <w:startOverride w:val="1"/>
    </w:lvlOverride>
  </w:num>
  <w:num w:numId="40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attachedTemplate r:id="rId1"/>
  <w:documentProtection w:formatting="1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903"/>
    <w:rsid w:val="00023A79"/>
    <w:rsid w:val="00053843"/>
    <w:rsid w:val="000D13D6"/>
    <w:rsid w:val="000E6385"/>
    <w:rsid w:val="001019CF"/>
    <w:rsid w:val="0017428C"/>
    <w:rsid w:val="001C46E7"/>
    <w:rsid w:val="002244C6"/>
    <w:rsid w:val="00237E90"/>
    <w:rsid w:val="00242A16"/>
    <w:rsid w:val="002672DF"/>
    <w:rsid w:val="00294AC9"/>
    <w:rsid w:val="002B70B8"/>
    <w:rsid w:val="002C10FE"/>
    <w:rsid w:val="0032461A"/>
    <w:rsid w:val="00340B39"/>
    <w:rsid w:val="003448F9"/>
    <w:rsid w:val="00353A56"/>
    <w:rsid w:val="003B2EC2"/>
    <w:rsid w:val="003C15D5"/>
    <w:rsid w:val="003C24BE"/>
    <w:rsid w:val="003E0C1C"/>
    <w:rsid w:val="00404A2E"/>
    <w:rsid w:val="004218BC"/>
    <w:rsid w:val="0044063D"/>
    <w:rsid w:val="00457146"/>
    <w:rsid w:val="00471793"/>
    <w:rsid w:val="00472FBF"/>
    <w:rsid w:val="00475A80"/>
    <w:rsid w:val="004E174C"/>
    <w:rsid w:val="00530408"/>
    <w:rsid w:val="00544EF2"/>
    <w:rsid w:val="005771F5"/>
    <w:rsid w:val="005F4BC9"/>
    <w:rsid w:val="006409BF"/>
    <w:rsid w:val="006F215C"/>
    <w:rsid w:val="00711433"/>
    <w:rsid w:val="0073270E"/>
    <w:rsid w:val="007648C8"/>
    <w:rsid w:val="00775954"/>
    <w:rsid w:val="007B0AD4"/>
    <w:rsid w:val="007D0BE2"/>
    <w:rsid w:val="00801514"/>
    <w:rsid w:val="008A3E54"/>
    <w:rsid w:val="008D3D8B"/>
    <w:rsid w:val="00905B9C"/>
    <w:rsid w:val="009163B1"/>
    <w:rsid w:val="00920D85"/>
    <w:rsid w:val="00962903"/>
    <w:rsid w:val="009861C1"/>
    <w:rsid w:val="0099064B"/>
    <w:rsid w:val="0099670D"/>
    <w:rsid w:val="009F1AD1"/>
    <w:rsid w:val="009F55CA"/>
    <w:rsid w:val="00A22B09"/>
    <w:rsid w:val="00A373BB"/>
    <w:rsid w:val="00A50700"/>
    <w:rsid w:val="00A871DD"/>
    <w:rsid w:val="00A952A3"/>
    <w:rsid w:val="00AC663E"/>
    <w:rsid w:val="00AE0E7A"/>
    <w:rsid w:val="00B1501E"/>
    <w:rsid w:val="00B33198"/>
    <w:rsid w:val="00B907DC"/>
    <w:rsid w:val="00BE7188"/>
    <w:rsid w:val="00BE7CEE"/>
    <w:rsid w:val="00C17268"/>
    <w:rsid w:val="00C231D5"/>
    <w:rsid w:val="00C258F9"/>
    <w:rsid w:val="00C76666"/>
    <w:rsid w:val="00CA03B1"/>
    <w:rsid w:val="00CF782E"/>
    <w:rsid w:val="00D016CC"/>
    <w:rsid w:val="00D05AC1"/>
    <w:rsid w:val="00D82A39"/>
    <w:rsid w:val="00D95BEB"/>
    <w:rsid w:val="00DC0577"/>
    <w:rsid w:val="00E17067"/>
    <w:rsid w:val="00E463CA"/>
    <w:rsid w:val="00E506DD"/>
    <w:rsid w:val="00E51847"/>
    <w:rsid w:val="00E61838"/>
    <w:rsid w:val="00E75521"/>
    <w:rsid w:val="00E8262C"/>
    <w:rsid w:val="00ED6522"/>
    <w:rsid w:val="00EF7DF9"/>
    <w:rsid w:val="00F02EF7"/>
    <w:rsid w:val="00F41C1E"/>
    <w:rsid w:val="00FC0921"/>
    <w:rsid w:val="00FE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A751A9-1B16-4DAC-9BA7-FEB651171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spacing w:val="-10"/>
        <w:kern w:val="28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locked="1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9"/>
    <w:qFormat/>
    <w:rsid w:val="00B907DC"/>
    <w:pPr>
      <w:spacing w:after="0" w:line="276" w:lineRule="auto"/>
    </w:pPr>
  </w:style>
  <w:style w:type="paragraph" w:styleId="1">
    <w:name w:val="heading 1"/>
    <w:basedOn w:val="a1"/>
    <w:next w:val="a1"/>
    <w:link w:val="10"/>
    <w:uiPriority w:val="9"/>
    <w:semiHidden/>
    <w:qFormat/>
    <w:locked/>
    <w:rsid w:val="000E6385"/>
    <w:pPr>
      <w:keepNext/>
      <w:keepLines/>
      <w:spacing w:before="24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32"/>
    </w:rPr>
  </w:style>
  <w:style w:type="paragraph" w:styleId="20">
    <w:name w:val="heading 2"/>
    <w:basedOn w:val="a1"/>
    <w:next w:val="a1"/>
    <w:link w:val="21"/>
    <w:uiPriority w:val="9"/>
    <w:semiHidden/>
    <w:qFormat/>
    <w:locked/>
    <w:rsid w:val="000E6385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0">
    <w:name w:val="heading 3"/>
    <w:basedOn w:val="a1"/>
    <w:next w:val="a1"/>
    <w:link w:val="31"/>
    <w:uiPriority w:val="9"/>
    <w:semiHidden/>
    <w:qFormat/>
    <w:locked/>
    <w:rsid w:val="000E6385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</w:rPr>
  </w:style>
  <w:style w:type="paragraph" w:styleId="4">
    <w:name w:val="heading 4"/>
    <w:basedOn w:val="a1"/>
    <w:next w:val="a1"/>
    <w:link w:val="40"/>
    <w:uiPriority w:val="9"/>
    <w:semiHidden/>
    <w:qFormat/>
    <w:locked/>
    <w:rsid w:val="000E6385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qFormat/>
    <w:locked/>
    <w:rsid w:val="000E6385"/>
    <w:pPr>
      <w:keepNext/>
      <w:keepLines/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qFormat/>
    <w:locked/>
    <w:rsid w:val="000E6385"/>
    <w:pPr>
      <w:keepNext/>
      <w:keepLines/>
      <w:spacing w:before="40"/>
      <w:outlineLvl w:val="5"/>
    </w:pPr>
    <w:rPr>
      <w:rFonts w:asciiTheme="majorHAnsi" w:eastAsiaTheme="majorEastAsia" w:hAnsiTheme="majorHAns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locked/>
    <w:rsid w:val="000E638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locked/>
    <w:rsid w:val="000E638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locked/>
    <w:rsid w:val="000E638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semiHidden/>
    <w:rsid w:val="004E174C"/>
    <w:rPr>
      <w:rFonts w:asciiTheme="majorHAnsi" w:eastAsiaTheme="majorEastAsia" w:hAnsiTheme="majorHAns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2"/>
    <w:link w:val="20"/>
    <w:uiPriority w:val="9"/>
    <w:semiHidden/>
    <w:rsid w:val="004E174C"/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character" w:customStyle="1" w:styleId="31">
    <w:name w:val="Заголовок 3 Знак"/>
    <w:basedOn w:val="a2"/>
    <w:link w:val="30"/>
    <w:uiPriority w:val="9"/>
    <w:semiHidden/>
    <w:rsid w:val="004E174C"/>
    <w:rPr>
      <w:rFonts w:asciiTheme="majorHAnsi" w:eastAsiaTheme="majorEastAsia" w:hAnsiTheme="majorHAnsi"/>
      <w:color w:val="1F4D78" w:themeColor="accent1" w:themeShade="7F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4E174C"/>
    <w:rPr>
      <w:rFonts w:asciiTheme="majorHAnsi" w:eastAsiaTheme="majorEastAsia" w:hAnsiTheme="majorHAns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4E174C"/>
    <w:rPr>
      <w:rFonts w:asciiTheme="majorHAnsi" w:eastAsiaTheme="majorEastAsia" w:hAnsiTheme="majorHAns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4E174C"/>
    <w:rPr>
      <w:rFonts w:asciiTheme="majorHAnsi" w:eastAsiaTheme="majorEastAsia" w:hAnsiTheme="majorHAns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0E6385"/>
    <w:rPr>
      <w:rFonts w:asciiTheme="majorHAnsi" w:eastAsiaTheme="majorEastAsia" w:hAnsiTheme="majorHAns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0E6385"/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0E6385"/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paragraph" w:styleId="a5">
    <w:name w:val="Body Text"/>
    <w:basedOn w:val="a1"/>
    <w:link w:val="a6"/>
    <w:uiPriority w:val="99"/>
    <w:semiHidden/>
    <w:rsid w:val="000E6385"/>
    <w:pPr>
      <w:spacing w:after="120"/>
      <w:ind w:firstLine="357"/>
      <w:contextualSpacing/>
      <w:jc w:val="both"/>
    </w:pPr>
  </w:style>
  <w:style w:type="character" w:customStyle="1" w:styleId="a6">
    <w:name w:val="Основной текст Знак"/>
    <w:basedOn w:val="a2"/>
    <w:link w:val="a5"/>
    <w:uiPriority w:val="99"/>
    <w:semiHidden/>
    <w:rsid w:val="00B33198"/>
  </w:style>
  <w:style w:type="paragraph" w:customStyle="1" w:styleId="CSM7">
    <w:name w:val="CSM_Основной текст"/>
    <w:basedOn w:val="a1"/>
    <w:link w:val="CSM8"/>
    <w:rsid w:val="000D13D6"/>
    <w:pPr>
      <w:spacing w:before="60" w:after="60"/>
      <w:ind w:firstLine="357"/>
      <w:contextualSpacing/>
      <w:jc w:val="both"/>
    </w:pPr>
  </w:style>
  <w:style w:type="character" w:styleId="a7">
    <w:name w:val="Intense Emphasis"/>
    <w:basedOn w:val="a2"/>
    <w:uiPriority w:val="21"/>
    <w:semiHidden/>
    <w:qFormat/>
    <w:rsid w:val="000E6385"/>
    <w:rPr>
      <w:i/>
      <w:iCs/>
      <w:color w:val="5B9BD5" w:themeColor="accent1"/>
    </w:rPr>
  </w:style>
  <w:style w:type="paragraph" w:customStyle="1" w:styleId="CSM12">
    <w:name w:val="CSM_Заголовок 1"/>
    <w:basedOn w:val="a1"/>
    <w:next w:val="CSM7"/>
    <w:uiPriority w:val="4"/>
    <w:rsid w:val="00A871DD"/>
    <w:pPr>
      <w:keepNext/>
      <w:keepLines/>
      <w:pageBreakBefore/>
      <w:numPr>
        <w:numId w:val="1"/>
      </w:numPr>
      <w:tabs>
        <w:tab w:val="left" w:pos="709"/>
      </w:tabs>
      <w:spacing w:before="120" w:after="120"/>
      <w:ind w:left="1145" w:hanging="431"/>
      <w:outlineLvl w:val="0"/>
    </w:pPr>
    <w:rPr>
      <w:b/>
      <w:sz w:val="36"/>
    </w:rPr>
  </w:style>
  <w:style w:type="paragraph" w:customStyle="1" w:styleId="CSM20">
    <w:name w:val="CSM_Заголовок 2"/>
    <w:basedOn w:val="a1"/>
    <w:next w:val="CSM7"/>
    <w:uiPriority w:val="4"/>
    <w:qFormat/>
    <w:rsid w:val="00AE0E7A"/>
    <w:pPr>
      <w:keepNext/>
      <w:keepLines/>
      <w:numPr>
        <w:ilvl w:val="1"/>
        <w:numId w:val="1"/>
      </w:numPr>
      <w:spacing w:before="120" w:after="120"/>
      <w:ind w:left="1292" w:hanging="578"/>
      <w:outlineLvl w:val="1"/>
    </w:pPr>
    <w:rPr>
      <w:b/>
      <w:i/>
      <w:sz w:val="28"/>
    </w:rPr>
  </w:style>
  <w:style w:type="paragraph" w:customStyle="1" w:styleId="CSM30">
    <w:name w:val="CSM_Заголовок 3"/>
    <w:basedOn w:val="a1"/>
    <w:next w:val="CSM7"/>
    <w:uiPriority w:val="4"/>
    <w:rsid w:val="00AE0E7A"/>
    <w:pPr>
      <w:keepNext/>
      <w:keepLines/>
      <w:numPr>
        <w:ilvl w:val="2"/>
        <w:numId w:val="1"/>
      </w:numPr>
      <w:spacing w:before="120" w:after="60"/>
      <w:outlineLvl w:val="2"/>
    </w:pPr>
    <w:rPr>
      <w:b/>
    </w:rPr>
  </w:style>
  <w:style w:type="paragraph" w:customStyle="1" w:styleId="CSM4">
    <w:name w:val="CSM_Приложение А"/>
    <w:basedOn w:val="a1"/>
    <w:next w:val="CSM7"/>
    <w:uiPriority w:val="8"/>
    <w:rsid w:val="00E463CA"/>
    <w:pPr>
      <w:keepNext/>
      <w:keepLines/>
      <w:numPr>
        <w:numId w:val="27"/>
      </w:numPr>
      <w:jc w:val="center"/>
      <w:outlineLvl w:val="0"/>
    </w:pPr>
    <w:rPr>
      <w:b/>
      <w:sz w:val="32"/>
    </w:rPr>
  </w:style>
  <w:style w:type="paragraph" w:customStyle="1" w:styleId="CSM11">
    <w:name w:val="CSM_Приложение А.1"/>
    <w:basedOn w:val="a1"/>
    <w:uiPriority w:val="8"/>
    <w:rsid w:val="00E463CA"/>
    <w:pPr>
      <w:keepNext/>
      <w:keepLines/>
      <w:numPr>
        <w:ilvl w:val="1"/>
        <w:numId w:val="27"/>
      </w:numPr>
      <w:outlineLvl w:val="1"/>
    </w:pPr>
    <w:rPr>
      <w:b/>
    </w:rPr>
  </w:style>
  <w:style w:type="paragraph" w:customStyle="1" w:styleId="CSM9">
    <w:name w:val="CSM_Название"/>
    <w:basedOn w:val="a1"/>
    <w:uiPriority w:val="10"/>
    <w:rsid w:val="009861C1"/>
    <w:pPr>
      <w:suppressLineNumbers/>
      <w:suppressAutoHyphens/>
      <w:spacing w:line="240" w:lineRule="auto"/>
      <w:contextualSpacing/>
      <w:jc w:val="center"/>
    </w:pPr>
    <w:rPr>
      <w:rFonts w:eastAsiaTheme="majorEastAsia"/>
      <w:b/>
      <w:sz w:val="56"/>
    </w:rPr>
  </w:style>
  <w:style w:type="paragraph" w:styleId="a8">
    <w:name w:val="Subtitle"/>
    <w:basedOn w:val="a1"/>
    <w:next w:val="a1"/>
    <w:link w:val="a9"/>
    <w:uiPriority w:val="11"/>
    <w:semiHidden/>
    <w:qFormat/>
    <w:rsid w:val="00340B39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2"/>
    <w:link w:val="a8"/>
    <w:uiPriority w:val="11"/>
    <w:semiHidden/>
    <w:rsid w:val="00B3319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customStyle="1" w:styleId="11">
    <w:name w:val="Стиль1"/>
    <w:basedOn w:val="a8"/>
    <w:semiHidden/>
    <w:qFormat/>
    <w:rsid w:val="00340B39"/>
    <w:pPr>
      <w:spacing w:before="120" w:after="120"/>
      <w:contextualSpacing/>
      <w:jc w:val="center"/>
    </w:pPr>
    <w:rPr>
      <w:rFonts w:ascii="Times New Roman" w:hAnsi="Times New Roman"/>
      <w:b/>
      <w:i/>
      <w:color w:val="auto"/>
      <w:sz w:val="26"/>
    </w:rPr>
  </w:style>
  <w:style w:type="paragraph" w:customStyle="1" w:styleId="CSM40">
    <w:name w:val="CSM_Заголовок 4"/>
    <w:basedOn w:val="a1"/>
    <w:next w:val="CSM7"/>
    <w:uiPriority w:val="4"/>
    <w:unhideWhenUsed/>
    <w:rsid w:val="00AE0E7A"/>
    <w:pPr>
      <w:keepNext/>
      <w:keepLines/>
      <w:numPr>
        <w:ilvl w:val="3"/>
        <w:numId w:val="1"/>
      </w:numPr>
      <w:spacing w:before="120" w:after="60"/>
      <w:ind w:left="1576" w:hanging="862"/>
      <w:outlineLvl w:val="3"/>
    </w:pPr>
    <w:rPr>
      <w:i/>
      <w:lang w:val="en-US"/>
    </w:rPr>
  </w:style>
  <w:style w:type="paragraph" w:customStyle="1" w:styleId="CSM50">
    <w:name w:val="CSM_Заголовок 5"/>
    <w:basedOn w:val="a1"/>
    <w:next w:val="CSM7"/>
    <w:uiPriority w:val="4"/>
    <w:unhideWhenUsed/>
    <w:rsid w:val="00AE0E7A"/>
    <w:pPr>
      <w:keepNext/>
      <w:keepLines/>
      <w:numPr>
        <w:ilvl w:val="4"/>
        <w:numId w:val="1"/>
      </w:numPr>
      <w:spacing w:before="120" w:after="60"/>
      <w:ind w:left="1723" w:hanging="1009"/>
      <w:outlineLvl w:val="4"/>
    </w:pPr>
  </w:style>
  <w:style w:type="paragraph" w:customStyle="1" w:styleId="CSM6">
    <w:name w:val="CSM_Заголовок 6"/>
    <w:basedOn w:val="a1"/>
    <w:next w:val="CSM7"/>
    <w:uiPriority w:val="4"/>
    <w:unhideWhenUsed/>
    <w:rsid w:val="00AE0E7A"/>
    <w:pPr>
      <w:keepNext/>
      <w:keepLines/>
      <w:numPr>
        <w:ilvl w:val="5"/>
        <w:numId w:val="1"/>
      </w:numPr>
      <w:spacing w:before="60" w:after="60"/>
      <w:ind w:left="1865" w:hanging="1151"/>
      <w:outlineLvl w:val="5"/>
    </w:pPr>
    <w:rPr>
      <w:i/>
    </w:rPr>
  </w:style>
  <w:style w:type="paragraph" w:styleId="a0">
    <w:name w:val="List Bullet"/>
    <w:basedOn w:val="a1"/>
    <w:uiPriority w:val="99"/>
    <w:semiHidden/>
    <w:rsid w:val="0044063D"/>
    <w:pPr>
      <w:numPr>
        <w:numId w:val="4"/>
      </w:numPr>
      <w:contextualSpacing/>
    </w:pPr>
  </w:style>
  <w:style w:type="paragraph" w:customStyle="1" w:styleId="CSM3">
    <w:name w:val="CSM_Маркир_список"/>
    <w:basedOn w:val="a1"/>
    <w:uiPriority w:val="5"/>
    <w:rsid w:val="00AE0E7A"/>
    <w:pPr>
      <w:numPr>
        <w:numId w:val="19"/>
      </w:numPr>
      <w:tabs>
        <w:tab w:val="left" w:pos="851"/>
      </w:tabs>
      <w:spacing w:before="60" w:after="60"/>
      <w:ind w:left="850" w:hanging="425"/>
      <w:contextualSpacing/>
    </w:pPr>
    <w:rPr>
      <w:spacing w:val="0"/>
      <w:kern w:val="0"/>
      <w:lang w:val="en-US"/>
    </w:rPr>
  </w:style>
  <w:style w:type="paragraph" w:styleId="2">
    <w:name w:val="List Bullet 2"/>
    <w:basedOn w:val="a1"/>
    <w:uiPriority w:val="99"/>
    <w:semiHidden/>
    <w:rsid w:val="008D3D8B"/>
    <w:pPr>
      <w:numPr>
        <w:numId w:val="5"/>
      </w:numPr>
      <w:contextualSpacing/>
    </w:pPr>
  </w:style>
  <w:style w:type="paragraph" w:customStyle="1" w:styleId="12">
    <w:name w:val="Маркированный список 1"/>
    <w:basedOn w:val="2"/>
    <w:semiHidden/>
    <w:qFormat/>
    <w:rsid w:val="008D3D8B"/>
  </w:style>
  <w:style w:type="paragraph" w:customStyle="1" w:styleId="CSM10">
    <w:name w:val="CSM_Маркир_список 1"/>
    <w:basedOn w:val="a1"/>
    <w:uiPriority w:val="5"/>
    <w:rsid w:val="00AE0E7A"/>
    <w:pPr>
      <w:numPr>
        <w:numId w:val="20"/>
      </w:numPr>
      <w:tabs>
        <w:tab w:val="left" w:pos="1418"/>
      </w:tabs>
      <w:spacing w:after="60"/>
      <w:ind w:left="1418" w:hanging="567"/>
      <w:contextualSpacing/>
    </w:pPr>
  </w:style>
  <w:style w:type="paragraph" w:styleId="aa">
    <w:name w:val="List Continue"/>
    <w:basedOn w:val="a1"/>
    <w:uiPriority w:val="99"/>
    <w:semiHidden/>
    <w:rsid w:val="00A373BB"/>
    <w:pPr>
      <w:spacing w:after="120"/>
      <w:ind w:left="283"/>
      <w:contextualSpacing/>
    </w:pPr>
  </w:style>
  <w:style w:type="paragraph" w:customStyle="1" w:styleId="CSMa">
    <w:name w:val="CSM_Продолж_списка"/>
    <w:basedOn w:val="a1"/>
    <w:uiPriority w:val="9"/>
    <w:rsid w:val="00242A16"/>
    <w:pPr>
      <w:spacing w:after="60"/>
      <w:ind w:left="851"/>
    </w:pPr>
  </w:style>
  <w:style w:type="paragraph" w:customStyle="1" w:styleId="CSM13">
    <w:name w:val="CSM_Продолж_списка 1"/>
    <w:basedOn w:val="CSMa"/>
    <w:uiPriority w:val="9"/>
    <w:rsid w:val="00242A16"/>
    <w:pPr>
      <w:ind w:left="1418"/>
    </w:pPr>
  </w:style>
  <w:style w:type="paragraph" w:styleId="3">
    <w:name w:val="List Bullet 3"/>
    <w:basedOn w:val="a1"/>
    <w:uiPriority w:val="99"/>
    <w:semiHidden/>
    <w:rsid w:val="00A373BB"/>
    <w:pPr>
      <w:numPr>
        <w:numId w:val="6"/>
      </w:numPr>
      <w:contextualSpacing/>
    </w:pPr>
  </w:style>
  <w:style w:type="paragraph" w:customStyle="1" w:styleId="CSM2">
    <w:name w:val="CSM_Маркир_список 2"/>
    <w:basedOn w:val="a1"/>
    <w:uiPriority w:val="5"/>
    <w:rsid w:val="00AE0E7A"/>
    <w:pPr>
      <w:numPr>
        <w:numId w:val="21"/>
      </w:numPr>
      <w:tabs>
        <w:tab w:val="left" w:pos="1985"/>
      </w:tabs>
      <w:spacing w:after="60"/>
      <w:ind w:left="1985" w:hanging="567"/>
      <w:contextualSpacing/>
    </w:pPr>
  </w:style>
  <w:style w:type="paragraph" w:customStyle="1" w:styleId="CSM21">
    <w:name w:val="CSM_Продолж_списка 2"/>
    <w:basedOn w:val="CSM13"/>
    <w:uiPriority w:val="9"/>
    <w:rsid w:val="00242A16"/>
    <w:pPr>
      <w:ind w:left="1985"/>
    </w:pPr>
  </w:style>
  <w:style w:type="paragraph" w:styleId="a">
    <w:name w:val="List Number"/>
    <w:basedOn w:val="a1"/>
    <w:uiPriority w:val="99"/>
    <w:semiHidden/>
    <w:rsid w:val="00CF782E"/>
    <w:pPr>
      <w:numPr>
        <w:numId w:val="7"/>
      </w:numPr>
      <w:contextualSpacing/>
    </w:pPr>
  </w:style>
  <w:style w:type="paragraph" w:customStyle="1" w:styleId="CSM123">
    <w:name w:val="CSM_Список 1 2 3"/>
    <w:basedOn w:val="a1"/>
    <w:uiPriority w:val="6"/>
    <w:rsid w:val="00AE0E7A"/>
    <w:pPr>
      <w:numPr>
        <w:numId w:val="22"/>
      </w:numPr>
      <w:ind w:left="714" w:hanging="357"/>
      <w:contextualSpacing/>
    </w:pPr>
  </w:style>
  <w:style w:type="paragraph" w:customStyle="1" w:styleId="CSM">
    <w:name w:val="CSM_Список а б в"/>
    <w:basedOn w:val="a1"/>
    <w:uiPriority w:val="6"/>
    <w:rsid w:val="00AE0E7A"/>
    <w:pPr>
      <w:numPr>
        <w:numId w:val="8"/>
      </w:numPr>
      <w:ind w:left="714" w:hanging="357"/>
      <w:contextualSpacing/>
    </w:pPr>
  </w:style>
  <w:style w:type="paragraph" w:customStyle="1" w:styleId="CSMb">
    <w:name w:val="CSM_Полужирный"/>
    <w:basedOn w:val="CSM7"/>
    <w:link w:val="CSMc"/>
    <w:uiPriority w:val="1"/>
    <w:rsid w:val="001019CF"/>
    <w:rPr>
      <w:b/>
      <w:lang w:val="en-US"/>
    </w:rPr>
  </w:style>
  <w:style w:type="paragraph" w:customStyle="1" w:styleId="CSMd">
    <w:name w:val="CSM_Курсив"/>
    <w:basedOn w:val="CSM7"/>
    <w:link w:val="CSMe"/>
    <w:uiPriority w:val="2"/>
    <w:qFormat/>
    <w:rsid w:val="001019CF"/>
    <w:rPr>
      <w:i/>
      <w:lang w:val="en-US"/>
    </w:rPr>
  </w:style>
  <w:style w:type="character" w:customStyle="1" w:styleId="CSM8">
    <w:name w:val="CSM_Основной текст Знак"/>
    <w:basedOn w:val="a6"/>
    <w:link w:val="CSM7"/>
    <w:rsid w:val="000D13D6"/>
  </w:style>
  <w:style w:type="character" w:customStyle="1" w:styleId="CSMc">
    <w:name w:val="CSM_Полужирный Знак"/>
    <w:basedOn w:val="CSM8"/>
    <w:link w:val="CSMb"/>
    <w:uiPriority w:val="1"/>
    <w:rsid w:val="00B33198"/>
    <w:rPr>
      <w:b/>
      <w:lang w:val="en-US"/>
    </w:rPr>
  </w:style>
  <w:style w:type="paragraph" w:customStyle="1" w:styleId="CSMf">
    <w:name w:val="CSM_Полужирный Курсив"/>
    <w:basedOn w:val="CSM7"/>
    <w:link w:val="CSMf0"/>
    <w:uiPriority w:val="3"/>
    <w:qFormat/>
    <w:rsid w:val="001019CF"/>
    <w:rPr>
      <w:b/>
      <w:i/>
      <w:lang w:val="en-US"/>
    </w:rPr>
  </w:style>
  <w:style w:type="character" w:customStyle="1" w:styleId="CSMe">
    <w:name w:val="CSM_Курсив Знак"/>
    <w:basedOn w:val="CSM8"/>
    <w:link w:val="CSMd"/>
    <w:uiPriority w:val="2"/>
    <w:rsid w:val="00B33198"/>
    <w:rPr>
      <w:i/>
      <w:lang w:val="en-US"/>
    </w:rPr>
  </w:style>
  <w:style w:type="character" w:customStyle="1" w:styleId="CSMf0">
    <w:name w:val="CSM_Полужирный Курсив Знак"/>
    <w:basedOn w:val="CSM8"/>
    <w:link w:val="CSMf"/>
    <w:uiPriority w:val="3"/>
    <w:rsid w:val="00B33198"/>
    <w:rPr>
      <w:b/>
      <w:i/>
      <w:lang w:val="en-US"/>
    </w:rPr>
  </w:style>
  <w:style w:type="paragraph" w:customStyle="1" w:styleId="CSMf1">
    <w:name w:val="CSM_Код"/>
    <w:basedOn w:val="a1"/>
    <w:uiPriority w:val="11"/>
    <w:rsid w:val="00AE0E7A"/>
    <w:pPr>
      <w:spacing w:before="60" w:after="60"/>
      <w:contextualSpacing/>
    </w:pPr>
    <w:rPr>
      <w:rFonts w:ascii="Microsoft Sans Serif" w:hAnsi="Microsoft Sans Serif"/>
    </w:rPr>
  </w:style>
  <w:style w:type="paragraph" w:customStyle="1" w:styleId="CSM110">
    <w:name w:val="CSM_Приложение А.1.1"/>
    <w:basedOn w:val="a1"/>
    <w:next w:val="CSM7"/>
    <w:uiPriority w:val="8"/>
    <w:rsid w:val="00E463CA"/>
    <w:pPr>
      <w:keepNext/>
      <w:keepLines/>
      <w:numPr>
        <w:ilvl w:val="2"/>
        <w:numId w:val="27"/>
      </w:numPr>
      <w:outlineLvl w:val="2"/>
    </w:pPr>
  </w:style>
  <w:style w:type="paragraph" w:styleId="ab">
    <w:name w:val="caption"/>
    <w:basedOn w:val="a1"/>
    <w:next w:val="a1"/>
    <w:uiPriority w:val="35"/>
    <w:semiHidden/>
    <w:qFormat/>
    <w:rsid w:val="00BE7C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c">
    <w:name w:val="Table Grid"/>
    <w:basedOn w:val="a3"/>
    <w:uiPriority w:val="39"/>
    <w:rsid w:val="00BE7C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SMf2">
    <w:name w:val="CSM_Простая таблица"/>
    <w:basedOn w:val="a3"/>
    <w:uiPriority w:val="99"/>
    <w:rsid w:val="00E17067"/>
    <w:pPr>
      <w:spacing w:after="0" w:line="240" w:lineRule="auto"/>
      <w:contextualSpacing/>
    </w:pPr>
    <w:rPr>
      <w:spacing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</w:style>
  <w:style w:type="paragraph" w:customStyle="1" w:styleId="CSMf3">
    <w:name w:val="CSM_ТекстТаб П"/>
    <w:basedOn w:val="a1"/>
    <w:uiPriority w:val="7"/>
    <w:rsid w:val="00D82A39"/>
    <w:pPr>
      <w:spacing w:line="240" w:lineRule="auto"/>
      <w:contextualSpacing/>
      <w:jc w:val="right"/>
    </w:pPr>
    <w:rPr>
      <w:spacing w:val="0"/>
    </w:rPr>
  </w:style>
  <w:style w:type="paragraph" w:customStyle="1" w:styleId="CSMf4">
    <w:name w:val="CSM_ТекстТаб Л"/>
    <w:basedOn w:val="a1"/>
    <w:uiPriority w:val="7"/>
    <w:rsid w:val="00AE0E7A"/>
    <w:pPr>
      <w:contextualSpacing/>
    </w:pPr>
  </w:style>
  <w:style w:type="paragraph" w:customStyle="1" w:styleId="CSMf5">
    <w:name w:val="CSM_ТекстТаб Ц"/>
    <w:basedOn w:val="a1"/>
    <w:uiPriority w:val="7"/>
    <w:rsid w:val="00D82A39"/>
    <w:pPr>
      <w:spacing w:line="240" w:lineRule="auto"/>
      <w:contextualSpacing/>
      <w:jc w:val="center"/>
    </w:pPr>
    <w:rPr>
      <w:spacing w:val="0"/>
    </w:rPr>
  </w:style>
  <w:style w:type="paragraph" w:customStyle="1" w:styleId="CSMf6">
    <w:name w:val="CSM_Назв_таблицы"/>
    <w:basedOn w:val="a1"/>
    <w:next w:val="CSMf4"/>
    <w:uiPriority w:val="19"/>
    <w:rsid w:val="00AE0E7A"/>
    <w:pPr>
      <w:keepNext/>
      <w:keepLines/>
      <w:spacing w:after="120"/>
      <w:contextualSpacing/>
    </w:pPr>
    <w:rPr>
      <w:b/>
      <w:lang w:val="en-US"/>
    </w:rPr>
  </w:style>
  <w:style w:type="paragraph" w:customStyle="1" w:styleId="CSMf7">
    <w:name w:val="CSM_Рисунок"/>
    <w:basedOn w:val="a1"/>
    <w:next w:val="CSMf8"/>
    <w:uiPriority w:val="19"/>
    <w:rsid w:val="00AE0E7A"/>
    <w:pPr>
      <w:keepNext/>
      <w:keepLines/>
      <w:spacing w:after="120" w:line="240" w:lineRule="auto"/>
      <w:contextualSpacing/>
      <w:jc w:val="center"/>
    </w:pPr>
  </w:style>
  <w:style w:type="paragraph" w:customStyle="1" w:styleId="CSMf8">
    <w:name w:val="CSM_Назв_рисунка"/>
    <w:basedOn w:val="a1"/>
    <w:next w:val="CSM7"/>
    <w:uiPriority w:val="19"/>
    <w:rsid w:val="00AE0E7A"/>
    <w:pPr>
      <w:keepNext/>
      <w:keepLines/>
      <w:spacing w:after="120"/>
      <w:contextualSpacing/>
      <w:jc w:val="center"/>
    </w:pPr>
    <w:rPr>
      <w:b/>
      <w:lang w:val="en-US"/>
    </w:rPr>
  </w:style>
  <w:style w:type="paragraph" w:styleId="ad">
    <w:name w:val="List Paragraph"/>
    <w:basedOn w:val="a1"/>
    <w:uiPriority w:val="34"/>
    <w:semiHidden/>
    <w:qFormat/>
    <w:rsid w:val="00471793"/>
    <w:pPr>
      <w:ind w:left="720"/>
      <w:contextualSpacing/>
    </w:pPr>
  </w:style>
  <w:style w:type="paragraph" w:customStyle="1" w:styleId="CSM1230">
    <w:name w:val="CSM_Таб_Список 1 2 3"/>
    <w:basedOn w:val="a1"/>
    <w:uiPriority w:val="19"/>
    <w:rsid w:val="00AE0E7A"/>
    <w:pPr>
      <w:numPr>
        <w:numId w:val="24"/>
      </w:numPr>
      <w:ind w:left="0" w:firstLine="0"/>
      <w:contextualSpacing/>
    </w:pPr>
    <w:rPr>
      <w:spacing w:val="0"/>
      <w:kern w:val="0"/>
    </w:rPr>
  </w:style>
  <w:style w:type="paragraph" w:customStyle="1" w:styleId="CSM1">
    <w:name w:val="CSM_Таб_Список а б в"/>
    <w:basedOn w:val="a1"/>
    <w:uiPriority w:val="19"/>
    <w:rsid w:val="00AE0E7A"/>
    <w:pPr>
      <w:numPr>
        <w:numId w:val="25"/>
      </w:numPr>
      <w:ind w:left="0" w:firstLine="0"/>
      <w:contextualSpacing/>
    </w:pPr>
  </w:style>
  <w:style w:type="paragraph" w:customStyle="1" w:styleId="CSM0">
    <w:name w:val="CSM_Таб_Список Маркир"/>
    <w:basedOn w:val="a1"/>
    <w:uiPriority w:val="19"/>
    <w:rsid w:val="00AE0E7A"/>
    <w:pPr>
      <w:numPr>
        <w:numId w:val="26"/>
      </w:numPr>
      <w:ind w:left="0" w:firstLine="0"/>
      <w:contextualSpacing/>
    </w:pPr>
  </w:style>
  <w:style w:type="paragraph" w:styleId="ae">
    <w:name w:val="header"/>
    <w:basedOn w:val="a1"/>
    <w:link w:val="af"/>
    <w:uiPriority w:val="99"/>
    <w:unhideWhenUsed/>
    <w:rsid w:val="0077595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2"/>
    <w:link w:val="ae"/>
    <w:uiPriority w:val="99"/>
    <w:rsid w:val="00775954"/>
  </w:style>
  <w:style w:type="paragraph" w:styleId="af0">
    <w:name w:val="footer"/>
    <w:basedOn w:val="a1"/>
    <w:link w:val="af1"/>
    <w:uiPriority w:val="99"/>
    <w:unhideWhenUsed/>
    <w:rsid w:val="0077595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2"/>
    <w:link w:val="af0"/>
    <w:uiPriority w:val="99"/>
    <w:rsid w:val="00775954"/>
  </w:style>
  <w:style w:type="paragraph" w:customStyle="1" w:styleId="CSM5">
    <w:name w:val="CSM_Назв_Таб_Прилож"/>
    <w:basedOn w:val="a1"/>
    <w:rsid w:val="00E463CA"/>
    <w:pPr>
      <w:keepNext/>
      <w:keepLines/>
      <w:numPr>
        <w:ilvl w:val="3"/>
        <w:numId w:val="27"/>
      </w:numPr>
      <w:spacing w:after="120"/>
      <w:contextualSpacing/>
    </w:pPr>
    <w:rPr>
      <w:b/>
    </w:rPr>
  </w:style>
  <w:style w:type="character" w:styleId="af2">
    <w:name w:val="Hyperlink"/>
    <w:basedOn w:val="a2"/>
    <w:uiPriority w:val="99"/>
    <w:unhideWhenUsed/>
    <w:rsid w:val="002C10FE"/>
    <w:rPr>
      <w:color w:val="0563C1" w:themeColor="hyperlink"/>
      <w:u w:val="single"/>
    </w:rPr>
  </w:style>
  <w:style w:type="paragraph" w:styleId="af3">
    <w:name w:val="TOC Heading"/>
    <w:basedOn w:val="1"/>
    <w:next w:val="a1"/>
    <w:uiPriority w:val="39"/>
    <w:unhideWhenUsed/>
    <w:qFormat/>
    <w:rsid w:val="008A3E54"/>
    <w:pPr>
      <w:spacing w:line="259" w:lineRule="auto"/>
      <w:outlineLvl w:val="9"/>
    </w:pPr>
    <w:rPr>
      <w:spacing w:val="0"/>
      <w:kern w:val="0"/>
      <w:lang w:eastAsia="ru-RU"/>
    </w:rPr>
  </w:style>
  <w:style w:type="paragraph" w:styleId="13">
    <w:name w:val="toc 1"/>
    <w:basedOn w:val="a1"/>
    <w:next w:val="a1"/>
    <w:autoRedefine/>
    <w:uiPriority w:val="39"/>
    <w:unhideWhenUsed/>
    <w:rsid w:val="008A3E54"/>
    <w:pPr>
      <w:spacing w:after="100"/>
    </w:pPr>
  </w:style>
  <w:style w:type="paragraph" w:styleId="22">
    <w:name w:val="toc 2"/>
    <w:basedOn w:val="a1"/>
    <w:next w:val="a1"/>
    <w:autoRedefine/>
    <w:uiPriority w:val="39"/>
    <w:unhideWhenUsed/>
    <w:rsid w:val="008A3E54"/>
    <w:pPr>
      <w:spacing w:after="100"/>
      <w:ind w:left="240"/>
    </w:pPr>
  </w:style>
  <w:style w:type="paragraph" w:styleId="32">
    <w:name w:val="toc 3"/>
    <w:basedOn w:val="a1"/>
    <w:next w:val="a1"/>
    <w:autoRedefine/>
    <w:uiPriority w:val="39"/>
    <w:unhideWhenUsed/>
    <w:rsid w:val="008A3E54"/>
    <w:pPr>
      <w:spacing w:after="100"/>
      <w:ind w:left="480"/>
    </w:pPr>
  </w:style>
  <w:style w:type="paragraph" w:styleId="41">
    <w:name w:val="toc 4"/>
    <w:basedOn w:val="a1"/>
    <w:next w:val="a1"/>
    <w:autoRedefine/>
    <w:uiPriority w:val="39"/>
    <w:unhideWhenUsed/>
    <w:rsid w:val="008A3E54"/>
    <w:pPr>
      <w:spacing w:after="100" w:line="259" w:lineRule="auto"/>
      <w:ind w:left="660"/>
    </w:pPr>
    <w:rPr>
      <w:rFonts w:asciiTheme="minorHAnsi" w:eastAsiaTheme="minorEastAsia" w:hAnsiTheme="minorHAnsi" w:cstheme="minorBidi"/>
      <w:spacing w:val="0"/>
      <w:kern w:val="0"/>
      <w:sz w:val="22"/>
      <w:szCs w:val="22"/>
      <w:lang w:eastAsia="ru-RU"/>
    </w:rPr>
  </w:style>
  <w:style w:type="paragraph" w:styleId="51">
    <w:name w:val="toc 5"/>
    <w:basedOn w:val="a1"/>
    <w:next w:val="a1"/>
    <w:autoRedefine/>
    <w:uiPriority w:val="39"/>
    <w:unhideWhenUsed/>
    <w:rsid w:val="008A3E54"/>
    <w:pPr>
      <w:spacing w:after="100" w:line="259" w:lineRule="auto"/>
      <w:ind w:left="880"/>
    </w:pPr>
    <w:rPr>
      <w:rFonts w:asciiTheme="minorHAnsi" w:eastAsiaTheme="minorEastAsia" w:hAnsiTheme="minorHAnsi" w:cstheme="minorBidi"/>
      <w:spacing w:val="0"/>
      <w:kern w:val="0"/>
      <w:sz w:val="22"/>
      <w:szCs w:val="22"/>
      <w:lang w:eastAsia="ru-RU"/>
    </w:rPr>
  </w:style>
  <w:style w:type="paragraph" w:styleId="61">
    <w:name w:val="toc 6"/>
    <w:basedOn w:val="a1"/>
    <w:next w:val="a1"/>
    <w:autoRedefine/>
    <w:uiPriority w:val="39"/>
    <w:unhideWhenUsed/>
    <w:rsid w:val="008A3E54"/>
    <w:pPr>
      <w:spacing w:after="100" w:line="259" w:lineRule="auto"/>
      <w:ind w:left="1100"/>
    </w:pPr>
    <w:rPr>
      <w:rFonts w:asciiTheme="minorHAnsi" w:eastAsiaTheme="minorEastAsia" w:hAnsiTheme="minorHAnsi" w:cstheme="minorBidi"/>
      <w:spacing w:val="0"/>
      <w:kern w:val="0"/>
      <w:sz w:val="22"/>
      <w:szCs w:val="22"/>
      <w:lang w:eastAsia="ru-RU"/>
    </w:rPr>
  </w:style>
  <w:style w:type="paragraph" w:styleId="71">
    <w:name w:val="toc 7"/>
    <w:basedOn w:val="a1"/>
    <w:next w:val="a1"/>
    <w:autoRedefine/>
    <w:uiPriority w:val="39"/>
    <w:unhideWhenUsed/>
    <w:rsid w:val="008A3E54"/>
    <w:pPr>
      <w:spacing w:after="100" w:line="259" w:lineRule="auto"/>
      <w:ind w:left="1320"/>
    </w:pPr>
    <w:rPr>
      <w:rFonts w:asciiTheme="minorHAnsi" w:eastAsiaTheme="minorEastAsia" w:hAnsiTheme="minorHAnsi" w:cstheme="minorBidi"/>
      <w:spacing w:val="0"/>
      <w:kern w:val="0"/>
      <w:sz w:val="22"/>
      <w:szCs w:val="22"/>
      <w:lang w:eastAsia="ru-RU"/>
    </w:rPr>
  </w:style>
  <w:style w:type="paragraph" w:styleId="81">
    <w:name w:val="toc 8"/>
    <w:basedOn w:val="a1"/>
    <w:next w:val="a1"/>
    <w:autoRedefine/>
    <w:uiPriority w:val="39"/>
    <w:unhideWhenUsed/>
    <w:rsid w:val="008A3E54"/>
    <w:pPr>
      <w:spacing w:after="100" w:line="259" w:lineRule="auto"/>
      <w:ind w:left="1540"/>
    </w:pPr>
    <w:rPr>
      <w:rFonts w:asciiTheme="minorHAnsi" w:eastAsiaTheme="minorEastAsia" w:hAnsiTheme="minorHAnsi" w:cstheme="minorBidi"/>
      <w:spacing w:val="0"/>
      <w:kern w:val="0"/>
      <w:sz w:val="22"/>
      <w:szCs w:val="22"/>
      <w:lang w:eastAsia="ru-RU"/>
    </w:rPr>
  </w:style>
  <w:style w:type="paragraph" w:styleId="91">
    <w:name w:val="toc 9"/>
    <w:basedOn w:val="a1"/>
    <w:next w:val="a1"/>
    <w:autoRedefine/>
    <w:uiPriority w:val="39"/>
    <w:unhideWhenUsed/>
    <w:rsid w:val="008A3E54"/>
    <w:pPr>
      <w:spacing w:after="100" w:line="259" w:lineRule="auto"/>
      <w:ind w:left="1760"/>
    </w:pPr>
    <w:rPr>
      <w:rFonts w:asciiTheme="minorHAnsi" w:eastAsiaTheme="minorEastAsia" w:hAnsiTheme="minorHAnsi" w:cstheme="minorBidi"/>
      <w:spacing w:val="0"/>
      <w:kern w:val="0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87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hyperlink" Target="http://go.microsoft.com/fwlink/?LinkId=14958" TargetMode="External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hyperlink" Target="http://www.microsoft.com/windowsserver2003/technologies/directory/activedi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header" Target="header2.xml"/><Relationship Id="rId20" Type="http://schemas.openxmlformats.org/officeDocument/2006/relationships/image" Target="media/image12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image" Target="media/image3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lga\Documents\&#1055;&#1086;&#1083;&#1100;&#1079;&#1086;&#1074;&#1072;&#1090;&#1077;&#1083;&#1100;&#1089;&#1082;&#1080;&#1077;%20&#1096;&#1072;&#1073;&#1083;&#1086;&#1085;&#1099;%20Office\CSM_Protec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7BD59-3844-447B-B478-4D0BD86AC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CSM_Protect.dotx</Template>
  <TotalTime>1183</TotalTime>
  <Pages>74</Pages>
  <Words>11851</Words>
  <Characters>67554</Characters>
  <Application>Microsoft Office Word</Application>
  <DocSecurity>0</DocSecurity>
  <Lines>562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Olga</cp:lastModifiedBy>
  <cp:revision>8</cp:revision>
  <dcterms:created xsi:type="dcterms:W3CDTF">2017-03-09T10:09:00Z</dcterms:created>
  <dcterms:modified xsi:type="dcterms:W3CDTF">2017-03-10T08:03:00Z</dcterms:modified>
</cp:coreProperties>
</file>